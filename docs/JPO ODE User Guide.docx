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244E15">
        <w:rPr>
          <w:b/>
          <w:noProof/>
          <w:color w:val="0070C0"/>
        </w:rPr>
        <w:t>January 17,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244E15" w:rsidRDefault="00244E15" w:rsidP="00314B85">
                            <w:pPr>
                              <w:pStyle w:val="BAHOfficeAddressBAH"/>
                              <w:rPr>
                                <w:b/>
                                <w:bCs/>
                              </w:rPr>
                            </w:pPr>
                            <w:r>
                              <w:rPr>
                                <w:b/>
                                <w:bCs/>
                              </w:rPr>
                              <w:t>Booz Allen Hamilton</w:t>
                            </w:r>
                          </w:p>
                          <w:p w14:paraId="5FB437CA" w14:textId="77777777" w:rsidR="00244E15" w:rsidRDefault="00244E15" w:rsidP="00314B85">
                            <w:pPr>
                              <w:pStyle w:val="BAHOfficeAddressBAH"/>
                            </w:pPr>
                            <w:r>
                              <w:t>8283 Greensboro Drive</w:t>
                            </w:r>
                          </w:p>
                          <w:p w14:paraId="1FCD3473" w14:textId="77777777" w:rsidR="00244E15" w:rsidRDefault="00244E15" w:rsidP="00314B85">
                            <w:pPr>
                              <w:pStyle w:val="BAHOfficeAddressBAH"/>
                            </w:pPr>
                            <w:r>
                              <w:t>McLean, VA 22102-3838</w:t>
                            </w:r>
                          </w:p>
                          <w:p w14:paraId="1E61E11E" w14:textId="77777777" w:rsidR="00244E15" w:rsidRDefault="00244E15" w:rsidP="00314B85">
                            <w:pPr>
                              <w:pStyle w:val="BAHOfficeAddressBAH"/>
                            </w:pPr>
                            <w:r>
                              <w:t>Tel 703-902-5000</w:t>
                            </w:r>
                          </w:p>
                          <w:p w14:paraId="2C05FE5D" w14:textId="77777777" w:rsidR="00244E15" w:rsidRDefault="00244E15" w:rsidP="00314B85">
                            <w:pPr>
                              <w:pStyle w:val="BAHOfficeAddressLastBAH"/>
                            </w:pPr>
                            <w:r>
                              <w:t>Fax 703-902-3333</w:t>
                            </w:r>
                          </w:p>
                          <w:p w14:paraId="7CFBEDAE" w14:textId="77777777" w:rsidR="00244E15" w:rsidRDefault="00244E15"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244E15" w:rsidRDefault="00244E15" w:rsidP="00314B85">
                      <w:pPr>
                        <w:pStyle w:val="BAHOfficeAddressBAH"/>
                        <w:rPr>
                          <w:b/>
                          <w:bCs/>
                        </w:rPr>
                      </w:pPr>
                      <w:r>
                        <w:rPr>
                          <w:b/>
                          <w:bCs/>
                        </w:rPr>
                        <w:t>Booz Allen Hamilton</w:t>
                      </w:r>
                    </w:p>
                    <w:p w14:paraId="5FB437CA" w14:textId="77777777" w:rsidR="00244E15" w:rsidRDefault="00244E15" w:rsidP="00314B85">
                      <w:pPr>
                        <w:pStyle w:val="BAHOfficeAddressBAH"/>
                      </w:pPr>
                      <w:r>
                        <w:t>8283 Greensboro Drive</w:t>
                      </w:r>
                    </w:p>
                    <w:p w14:paraId="1FCD3473" w14:textId="77777777" w:rsidR="00244E15" w:rsidRDefault="00244E15" w:rsidP="00314B85">
                      <w:pPr>
                        <w:pStyle w:val="BAHOfficeAddressBAH"/>
                      </w:pPr>
                      <w:r>
                        <w:t>McLean, VA 22102-3838</w:t>
                      </w:r>
                    </w:p>
                    <w:p w14:paraId="1E61E11E" w14:textId="77777777" w:rsidR="00244E15" w:rsidRDefault="00244E15" w:rsidP="00314B85">
                      <w:pPr>
                        <w:pStyle w:val="BAHOfficeAddressBAH"/>
                      </w:pPr>
                      <w:r>
                        <w:t>Tel 703-902-5000</w:t>
                      </w:r>
                    </w:p>
                    <w:p w14:paraId="2C05FE5D" w14:textId="77777777" w:rsidR="00244E15" w:rsidRDefault="00244E15" w:rsidP="00314B85">
                      <w:pPr>
                        <w:pStyle w:val="BAHOfficeAddressLastBAH"/>
                      </w:pPr>
                      <w:r>
                        <w:t>Fax 703-902-3333</w:t>
                      </w:r>
                    </w:p>
                    <w:p w14:paraId="7CFBEDAE" w14:textId="77777777" w:rsidR="00244E15" w:rsidRDefault="00244E15"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041A6853" w14:textId="77777777" w:rsidR="00024011"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2071675" w:history="1">
            <w:r w:rsidR="00024011" w:rsidRPr="009D04B2">
              <w:rPr>
                <w:rStyle w:val="Hyperlink"/>
                <w:noProof/>
              </w:rPr>
              <w:t>Version History</w:t>
            </w:r>
            <w:r w:rsidR="00024011">
              <w:rPr>
                <w:noProof/>
                <w:webHidden/>
              </w:rPr>
              <w:tab/>
            </w:r>
            <w:r w:rsidR="00024011">
              <w:rPr>
                <w:noProof/>
                <w:webHidden/>
              </w:rPr>
              <w:fldChar w:fldCharType="begin"/>
            </w:r>
            <w:r w:rsidR="00024011">
              <w:rPr>
                <w:noProof/>
                <w:webHidden/>
              </w:rPr>
              <w:instrText xml:space="preserve"> PAGEREF _Toc472071675 \h </w:instrText>
            </w:r>
            <w:r w:rsidR="00024011">
              <w:rPr>
                <w:noProof/>
                <w:webHidden/>
              </w:rPr>
            </w:r>
            <w:r w:rsidR="00024011">
              <w:rPr>
                <w:noProof/>
                <w:webHidden/>
              </w:rPr>
              <w:fldChar w:fldCharType="separate"/>
            </w:r>
            <w:r w:rsidR="00244E15">
              <w:rPr>
                <w:noProof/>
                <w:webHidden/>
              </w:rPr>
              <w:t>5</w:t>
            </w:r>
            <w:r w:rsidR="00024011">
              <w:rPr>
                <w:noProof/>
                <w:webHidden/>
              </w:rPr>
              <w:fldChar w:fldCharType="end"/>
            </w:r>
          </w:hyperlink>
        </w:p>
        <w:p w14:paraId="0420F8D2" w14:textId="77777777" w:rsidR="00024011" w:rsidRDefault="003819EC">
          <w:pPr>
            <w:pStyle w:val="TOC1"/>
            <w:tabs>
              <w:tab w:val="left" w:pos="480"/>
              <w:tab w:val="right" w:leader="dot" w:pos="9350"/>
            </w:tabs>
            <w:rPr>
              <w:noProof/>
              <w:lang w:eastAsia="en-US"/>
            </w:rPr>
          </w:pPr>
          <w:hyperlink w:anchor="_Toc472071676" w:history="1">
            <w:r w:rsidR="00024011" w:rsidRPr="009D04B2">
              <w:rPr>
                <w:rStyle w:val="Hyperlink"/>
                <w:noProof/>
              </w:rPr>
              <w:t>1</w:t>
            </w:r>
            <w:r w:rsidR="00024011">
              <w:rPr>
                <w:noProof/>
                <w:lang w:eastAsia="en-US"/>
              </w:rPr>
              <w:tab/>
            </w:r>
            <w:r w:rsidR="00024011" w:rsidRPr="009D04B2">
              <w:rPr>
                <w:rStyle w:val="Hyperlink"/>
                <w:noProof/>
              </w:rPr>
              <w:t>Introduction</w:t>
            </w:r>
            <w:r w:rsidR="00024011">
              <w:rPr>
                <w:noProof/>
                <w:webHidden/>
              </w:rPr>
              <w:tab/>
            </w:r>
            <w:r w:rsidR="00024011">
              <w:rPr>
                <w:noProof/>
                <w:webHidden/>
              </w:rPr>
              <w:fldChar w:fldCharType="begin"/>
            </w:r>
            <w:r w:rsidR="00024011">
              <w:rPr>
                <w:noProof/>
                <w:webHidden/>
              </w:rPr>
              <w:instrText xml:space="preserve"> PAGEREF _Toc472071676 \h </w:instrText>
            </w:r>
            <w:r w:rsidR="00024011">
              <w:rPr>
                <w:noProof/>
                <w:webHidden/>
              </w:rPr>
            </w:r>
            <w:r w:rsidR="00024011">
              <w:rPr>
                <w:noProof/>
                <w:webHidden/>
              </w:rPr>
              <w:fldChar w:fldCharType="separate"/>
            </w:r>
            <w:r w:rsidR="00244E15">
              <w:rPr>
                <w:noProof/>
                <w:webHidden/>
              </w:rPr>
              <w:t>6</w:t>
            </w:r>
            <w:r w:rsidR="00024011">
              <w:rPr>
                <w:noProof/>
                <w:webHidden/>
              </w:rPr>
              <w:fldChar w:fldCharType="end"/>
            </w:r>
          </w:hyperlink>
        </w:p>
        <w:p w14:paraId="7FF63A65" w14:textId="77777777" w:rsidR="00024011" w:rsidRDefault="003819EC">
          <w:pPr>
            <w:pStyle w:val="TOC1"/>
            <w:tabs>
              <w:tab w:val="left" w:pos="480"/>
              <w:tab w:val="right" w:leader="dot" w:pos="9350"/>
            </w:tabs>
            <w:rPr>
              <w:noProof/>
              <w:lang w:eastAsia="en-US"/>
            </w:rPr>
          </w:pPr>
          <w:hyperlink w:anchor="_Toc472071677" w:history="1">
            <w:r w:rsidR="00024011" w:rsidRPr="009D04B2">
              <w:rPr>
                <w:rStyle w:val="Hyperlink"/>
                <w:noProof/>
              </w:rPr>
              <w:t>2</w:t>
            </w:r>
            <w:r w:rsidR="00024011">
              <w:rPr>
                <w:noProof/>
                <w:lang w:eastAsia="en-US"/>
              </w:rPr>
              <w:tab/>
            </w:r>
            <w:r w:rsidR="00024011" w:rsidRPr="009D04B2">
              <w:rPr>
                <w:rStyle w:val="Hyperlink"/>
                <w:noProof/>
              </w:rPr>
              <w:t>Project Overview</w:t>
            </w:r>
            <w:r w:rsidR="00024011">
              <w:rPr>
                <w:noProof/>
                <w:webHidden/>
              </w:rPr>
              <w:tab/>
            </w:r>
            <w:r w:rsidR="00024011">
              <w:rPr>
                <w:noProof/>
                <w:webHidden/>
              </w:rPr>
              <w:fldChar w:fldCharType="begin"/>
            </w:r>
            <w:r w:rsidR="00024011">
              <w:rPr>
                <w:noProof/>
                <w:webHidden/>
              </w:rPr>
              <w:instrText xml:space="preserve"> PAGEREF _Toc472071677 \h </w:instrText>
            </w:r>
            <w:r w:rsidR="00024011">
              <w:rPr>
                <w:noProof/>
                <w:webHidden/>
              </w:rPr>
            </w:r>
            <w:r w:rsidR="00024011">
              <w:rPr>
                <w:noProof/>
                <w:webHidden/>
              </w:rPr>
              <w:fldChar w:fldCharType="separate"/>
            </w:r>
            <w:r w:rsidR="00244E15">
              <w:rPr>
                <w:noProof/>
                <w:webHidden/>
              </w:rPr>
              <w:t>6</w:t>
            </w:r>
            <w:r w:rsidR="00024011">
              <w:rPr>
                <w:noProof/>
                <w:webHidden/>
              </w:rPr>
              <w:fldChar w:fldCharType="end"/>
            </w:r>
          </w:hyperlink>
        </w:p>
        <w:p w14:paraId="242B380B" w14:textId="003D31E0" w:rsidR="00024011" w:rsidRDefault="00626A3D">
          <w:pPr>
            <w:pStyle w:val="TOC1"/>
            <w:tabs>
              <w:tab w:val="left" w:pos="480"/>
              <w:tab w:val="right" w:leader="dot" w:pos="9350"/>
            </w:tabs>
            <w:rPr>
              <w:noProof/>
              <w:lang w:eastAsia="en-US"/>
            </w:rPr>
          </w:pPr>
          <w:hyperlink w:anchor="_Toc472071678" w:history="1">
            <w:r w:rsidR="00024011" w:rsidRPr="009D04B2">
              <w:rPr>
                <w:rStyle w:val="Hyperlink"/>
                <w:noProof/>
              </w:rPr>
              <w:t>3</w:t>
            </w:r>
            <w:r w:rsidR="00024011">
              <w:rPr>
                <w:noProof/>
                <w:lang w:eastAsia="en-US"/>
              </w:rPr>
              <w:tab/>
            </w:r>
            <w:r w:rsidR="00024011" w:rsidRPr="009D04B2">
              <w:rPr>
                <w:rStyle w:val="Hyperlink"/>
                <w:noProof/>
              </w:rPr>
              <w:t>System Overview</w:t>
            </w:r>
            <w:r w:rsidR="00024011">
              <w:rPr>
                <w:noProof/>
                <w:webHidden/>
              </w:rPr>
              <w:tab/>
            </w:r>
            <w:r w:rsidR="00024011">
              <w:rPr>
                <w:noProof/>
                <w:webHidden/>
              </w:rPr>
              <w:fldChar w:fldCharType="begin"/>
            </w:r>
            <w:r w:rsidR="00024011">
              <w:rPr>
                <w:noProof/>
                <w:webHidden/>
              </w:rPr>
              <w:instrText xml:space="preserve"> PAGEREF _Toc472071678 \h </w:instrText>
            </w:r>
            <w:r w:rsidR="00024011">
              <w:rPr>
                <w:noProof/>
                <w:webHidden/>
              </w:rPr>
            </w:r>
            <w:r w:rsidR="00024011">
              <w:rPr>
                <w:noProof/>
                <w:webHidden/>
              </w:rPr>
              <w:fldChar w:fldCharType="separate"/>
            </w:r>
            <w:r w:rsidR="00244E15">
              <w:rPr>
                <w:noProof/>
                <w:webHidden/>
              </w:rPr>
              <w:t>7</w:t>
            </w:r>
            <w:r w:rsidR="00024011">
              <w:rPr>
                <w:noProof/>
                <w:webHidden/>
              </w:rPr>
              <w:fldChar w:fldCharType="end"/>
            </w:r>
          </w:hyperlink>
        </w:p>
        <w:p w14:paraId="2911C182" w14:textId="46AF0E67" w:rsidR="00024011" w:rsidRDefault="003819EC">
          <w:pPr>
            <w:pStyle w:val="TOC1"/>
            <w:tabs>
              <w:tab w:val="left" w:pos="480"/>
              <w:tab w:val="right" w:leader="dot" w:pos="9350"/>
            </w:tabs>
            <w:rPr>
              <w:noProof/>
              <w:lang w:eastAsia="en-US"/>
            </w:rPr>
          </w:pPr>
          <w:hyperlink w:anchor="_Toc472071679" w:history="1">
            <w:r w:rsidR="00024011" w:rsidRPr="009D04B2">
              <w:rPr>
                <w:rStyle w:val="Hyperlink"/>
                <w:noProof/>
              </w:rPr>
              <w:t>4</w:t>
            </w:r>
            <w:r w:rsidR="00024011">
              <w:rPr>
                <w:noProof/>
                <w:lang w:eastAsia="en-US"/>
              </w:rPr>
              <w:tab/>
            </w:r>
            <w:r w:rsidR="00024011" w:rsidRPr="009D04B2">
              <w:rPr>
                <w:rStyle w:val="Hyperlink"/>
                <w:noProof/>
              </w:rPr>
              <w:t>Audience</w:t>
            </w:r>
            <w:r w:rsidR="00024011">
              <w:rPr>
                <w:noProof/>
                <w:webHidden/>
              </w:rPr>
              <w:tab/>
            </w:r>
            <w:r w:rsidR="00024011">
              <w:rPr>
                <w:noProof/>
                <w:webHidden/>
              </w:rPr>
              <w:fldChar w:fldCharType="begin"/>
            </w:r>
            <w:r w:rsidR="00024011">
              <w:rPr>
                <w:noProof/>
                <w:webHidden/>
              </w:rPr>
              <w:instrText xml:space="preserve"> PAGEREF _Toc472071679 \h </w:instrText>
            </w:r>
            <w:r w:rsidR="00024011">
              <w:rPr>
                <w:noProof/>
                <w:webHidden/>
              </w:rPr>
            </w:r>
            <w:r w:rsidR="00024011">
              <w:rPr>
                <w:noProof/>
                <w:webHidden/>
              </w:rPr>
              <w:fldChar w:fldCharType="separate"/>
            </w:r>
            <w:r w:rsidR="00244E15">
              <w:rPr>
                <w:noProof/>
                <w:webHidden/>
              </w:rPr>
              <w:t>7</w:t>
            </w:r>
            <w:r w:rsidR="00024011">
              <w:rPr>
                <w:noProof/>
                <w:webHidden/>
              </w:rPr>
              <w:fldChar w:fldCharType="end"/>
            </w:r>
          </w:hyperlink>
        </w:p>
        <w:p w14:paraId="293964F4" w14:textId="44C86FD1" w:rsidR="00024011" w:rsidRDefault="003819EC">
          <w:pPr>
            <w:pStyle w:val="TOC1"/>
            <w:tabs>
              <w:tab w:val="left" w:pos="480"/>
              <w:tab w:val="right" w:leader="dot" w:pos="9350"/>
            </w:tabs>
            <w:rPr>
              <w:noProof/>
              <w:lang w:eastAsia="en-US"/>
            </w:rPr>
          </w:pPr>
          <w:hyperlink w:anchor="_Toc472071680" w:history="1">
            <w:r w:rsidR="00024011" w:rsidRPr="009D04B2">
              <w:rPr>
                <w:rStyle w:val="Hyperlink"/>
                <w:noProof/>
              </w:rPr>
              <w:t>5</w:t>
            </w:r>
            <w:r w:rsidR="00024011">
              <w:rPr>
                <w:noProof/>
                <w:lang w:eastAsia="en-US"/>
              </w:rPr>
              <w:tab/>
            </w:r>
            <w:r w:rsidR="00024011" w:rsidRPr="009D04B2">
              <w:rPr>
                <w:rStyle w:val="Hyperlink"/>
                <w:noProof/>
              </w:rPr>
              <w:t>Glossary</w:t>
            </w:r>
            <w:r w:rsidR="00024011">
              <w:rPr>
                <w:noProof/>
                <w:webHidden/>
              </w:rPr>
              <w:tab/>
            </w:r>
            <w:r w:rsidR="00024011">
              <w:rPr>
                <w:noProof/>
                <w:webHidden/>
              </w:rPr>
              <w:fldChar w:fldCharType="begin"/>
            </w:r>
            <w:r w:rsidR="00024011">
              <w:rPr>
                <w:noProof/>
                <w:webHidden/>
              </w:rPr>
              <w:instrText xml:space="preserve"> PAGEREF _Toc472071680 \h </w:instrText>
            </w:r>
            <w:r w:rsidR="00024011">
              <w:rPr>
                <w:noProof/>
                <w:webHidden/>
              </w:rPr>
            </w:r>
            <w:r w:rsidR="00024011">
              <w:rPr>
                <w:noProof/>
                <w:webHidden/>
              </w:rPr>
              <w:fldChar w:fldCharType="separate"/>
            </w:r>
            <w:r w:rsidR="00244E15">
              <w:rPr>
                <w:noProof/>
                <w:webHidden/>
              </w:rPr>
              <w:t>7</w:t>
            </w:r>
            <w:r w:rsidR="00024011">
              <w:rPr>
                <w:noProof/>
                <w:webHidden/>
              </w:rPr>
              <w:fldChar w:fldCharType="end"/>
            </w:r>
          </w:hyperlink>
        </w:p>
        <w:p w14:paraId="19E2BE7B" w14:textId="77777777" w:rsidR="00024011" w:rsidRDefault="003819EC">
          <w:pPr>
            <w:pStyle w:val="TOC1"/>
            <w:tabs>
              <w:tab w:val="left" w:pos="480"/>
              <w:tab w:val="right" w:leader="dot" w:pos="9350"/>
            </w:tabs>
            <w:rPr>
              <w:noProof/>
              <w:lang w:eastAsia="en-US"/>
            </w:rPr>
          </w:pPr>
          <w:hyperlink w:anchor="_Toc472071681" w:history="1">
            <w:r w:rsidR="00024011" w:rsidRPr="009D04B2">
              <w:rPr>
                <w:rStyle w:val="Hyperlink"/>
                <w:noProof/>
              </w:rPr>
              <w:t>6</w:t>
            </w:r>
            <w:r w:rsidR="00024011">
              <w:rPr>
                <w:noProof/>
                <w:lang w:eastAsia="en-US"/>
              </w:rPr>
              <w:tab/>
            </w:r>
            <w:r w:rsidR="00024011" w:rsidRPr="009D04B2">
              <w:rPr>
                <w:rStyle w:val="Hyperlink"/>
                <w:noProof/>
              </w:rPr>
              <w:t>ODE DEVELOPMENT ENVIRONMENT</w:t>
            </w:r>
            <w:r w:rsidR="00024011">
              <w:rPr>
                <w:noProof/>
                <w:webHidden/>
              </w:rPr>
              <w:tab/>
            </w:r>
            <w:r w:rsidR="00024011">
              <w:rPr>
                <w:noProof/>
                <w:webHidden/>
              </w:rPr>
              <w:fldChar w:fldCharType="begin"/>
            </w:r>
            <w:r w:rsidR="00024011">
              <w:rPr>
                <w:noProof/>
                <w:webHidden/>
              </w:rPr>
              <w:instrText xml:space="preserve"> PAGEREF _Toc472071681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2AB2465B" w14:textId="77777777" w:rsidR="00024011" w:rsidRDefault="003819EC">
          <w:pPr>
            <w:pStyle w:val="TOC2"/>
            <w:tabs>
              <w:tab w:val="left" w:pos="1080"/>
              <w:tab w:val="right" w:leader="dot" w:pos="9350"/>
            </w:tabs>
            <w:rPr>
              <w:noProof/>
              <w:lang w:eastAsia="en-US"/>
            </w:rPr>
          </w:pPr>
          <w:hyperlink w:anchor="_Toc472071682" w:history="1">
            <w:r w:rsidR="00024011" w:rsidRPr="009D04B2">
              <w:rPr>
                <w:rStyle w:val="Hyperlink"/>
                <w:noProof/>
              </w:rPr>
              <w:t>6.1</w:t>
            </w:r>
            <w:r w:rsidR="00024011">
              <w:rPr>
                <w:noProof/>
                <w:lang w:eastAsia="en-US"/>
              </w:rPr>
              <w:tab/>
            </w:r>
            <w:r w:rsidR="00024011" w:rsidRPr="009D04B2">
              <w:rPr>
                <w:rStyle w:val="Hyperlink"/>
                <w:noProof/>
              </w:rPr>
              <w:t>Java Development Tools</w:t>
            </w:r>
            <w:r w:rsidR="00024011">
              <w:rPr>
                <w:noProof/>
                <w:webHidden/>
              </w:rPr>
              <w:tab/>
            </w:r>
            <w:r w:rsidR="00024011">
              <w:rPr>
                <w:noProof/>
                <w:webHidden/>
              </w:rPr>
              <w:fldChar w:fldCharType="begin"/>
            </w:r>
            <w:r w:rsidR="00024011">
              <w:rPr>
                <w:noProof/>
                <w:webHidden/>
              </w:rPr>
              <w:instrText xml:space="preserve"> PAGEREF _Toc472071682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1441EA73" w14:textId="77777777" w:rsidR="00024011" w:rsidRDefault="003819EC">
          <w:pPr>
            <w:pStyle w:val="TOC2"/>
            <w:tabs>
              <w:tab w:val="left" w:pos="1080"/>
              <w:tab w:val="right" w:leader="dot" w:pos="9350"/>
            </w:tabs>
            <w:rPr>
              <w:noProof/>
              <w:lang w:eastAsia="en-US"/>
            </w:rPr>
          </w:pPr>
          <w:hyperlink w:anchor="_Toc472071683" w:history="1">
            <w:r w:rsidR="00024011" w:rsidRPr="009D04B2">
              <w:rPr>
                <w:rStyle w:val="Hyperlink"/>
                <w:noProof/>
              </w:rPr>
              <w:t>6.2</w:t>
            </w:r>
            <w:r w:rsidR="00024011">
              <w:rPr>
                <w:noProof/>
                <w:lang w:eastAsia="en-US"/>
              </w:rPr>
              <w:tab/>
            </w:r>
            <w:r w:rsidR="00024011" w:rsidRPr="009D04B2">
              <w:rPr>
                <w:rStyle w:val="Hyperlink"/>
                <w:noProof/>
              </w:rPr>
              <w:t>Java</w:t>
            </w:r>
            <w:r w:rsidR="00024011">
              <w:rPr>
                <w:noProof/>
                <w:webHidden/>
              </w:rPr>
              <w:tab/>
            </w:r>
            <w:r w:rsidR="00024011">
              <w:rPr>
                <w:noProof/>
                <w:webHidden/>
              </w:rPr>
              <w:fldChar w:fldCharType="begin"/>
            </w:r>
            <w:r w:rsidR="00024011">
              <w:rPr>
                <w:noProof/>
                <w:webHidden/>
              </w:rPr>
              <w:instrText xml:space="preserve"> PAGEREF _Toc472071683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3FCC0C01" w14:textId="77777777" w:rsidR="00024011" w:rsidRDefault="003819EC">
          <w:pPr>
            <w:pStyle w:val="TOC2"/>
            <w:tabs>
              <w:tab w:val="left" w:pos="1080"/>
              <w:tab w:val="right" w:leader="dot" w:pos="9350"/>
            </w:tabs>
            <w:rPr>
              <w:noProof/>
              <w:lang w:eastAsia="en-US"/>
            </w:rPr>
          </w:pPr>
          <w:hyperlink w:anchor="_Toc472071684" w:history="1">
            <w:r w:rsidR="00024011" w:rsidRPr="009D04B2">
              <w:rPr>
                <w:rStyle w:val="Hyperlink"/>
                <w:noProof/>
              </w:rPr>
              <w:t>6.3</w:t>
            </w:r>
            <w:r w:rsidR="00024011">
              <w:rPr>
                <w:noProof/>
                <w:lang w:eastAsia="en-US"/>
              </w:rPr>
              <w:tab/>
            </w:r>
            <w:r w:rsidR="00024011" w:rsidRPr="009D04B2">
              <w:rPr>
                <w:rStyle w:val="Hyperlink"/>
                <w:noProof/>
              </w:rPr>
              <w:t>Eclipse IDE</w:t>
            </w:r>
            <w:r w:rsidR="00024011">
              <w:rPr>
                <w:noProof/>
                <w:webHidden/>
              </w:rPr>
              <w:tab/>
            </w:r>
            <w:r w:rsidR="00024011">
              <w:rPr>
                <w:noProof/>
                <w:webHidden/>
              </w:rPr>
              <w:fldChar w:fldCharType="begin"/>
            </w:r>
            <w:r w:rsidR="00024011">
              <w:rPr>
                <w:noProof/>
                <w:webHidden/>
              </w:rPr>
              <w:instrText xml:space="preserve"> PAGEREF _Toc472071684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11F54E1E" w14:textId="77777777" w:rsidR="00024011" w:rsidRDefault="003819EC">
          <w:pPr>
            <w:pStyle w:val="TOC2"/>
            <w:tabs>
              <w:tab w:val="left" w:pos="1080"/>
              <w:tab w:val="right" w:leader="dot" w:pos="9350"/>
            </w:tabs>
            <w:rPr>
              <w:noProof/>
              <w:lang w:eastAsia="en-US"/>
            </w:rPr>
          </w:pPr>
          <w:hyperlink w:anchor="_Toc472071685" w:history="1">
            <w:r w:rsidR="00024011" w:rsidRPr="009D04B2">
              <w:rPr>
                <w:rStyle w:val="Hyperlink"/>
                <w:noProof/>
              </w:rPr>
              <w:t>6.4</w:t>
            </w:r>
            <w:r w:rsidR="00024011">
              <w:rPr>
                <w:noProof/>
                <w:lang w:eastAsia="en-US"/>
              </w:rPr>
              <w:tab/>
            </w:r>
            <w:r w:rsidR="00024011" w:rsidRPr="009D04B2">
              <w:rPr>
                <w:rStyle w:val="Hyperlink"/>
                <w:noProof/>
              </w:rPr>
              <w:t>Maven</w:t>
            </w:r>
            <w:r w:rsidR="00024011">
              <w:rPr>
                <w:noProof/>
                <w:webHidden/>
              </w:rPr>
              <w:tab/>
            </w:r>
            <w:r w:rsidR="00024011">
              <w:rPr>
                <w:noProof/>
                <w:webHidden/>
              </w:rPr>
              <w:fldChar w:fldCharType="begin"/>
            </w:r>
            <w:r w:rsidR="00024011">
              <w:rPr>
                <w:noProof/>
                <w:webHidden/>
              </w:rPr>
              <w:instrText xml:space="preserve"> PAGEREF _Toc472071685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0AC2A0E1" w14:textId="77777777" w:rsidR="00024011" w:rsidRDefault="003819EC">
          <w:pPr>
            <w:pStyle w:val="TOC2"/>
            <w:tabs>
              <w:tab w:val="left" w:pos="1080"/>
              <w:tab w:val="right" w:leader="dot" w:pos="9350"/>
            </w:tabs>
            <w:rPr>
              <w:noProof/>
              <w:lang w:eastAsia="en-US"/>
            </w:rPr>
          </w:pPr>
          <w:hyperlink w:anchor="_Toc472071686" w:history="1">
            <w:r w:rsidR="00024011" w:rsidRPr="009D04B2">
              <w:rPr>
                <w:rStyle w:val="Hyperlink"/>
                <w:noProof/>
              </w:rPr>
              <w:t>6.5</w:t>
            </w:r>
            <w:r w:rsidR="00024011">
              <w:rPr>
                <w:noProof/>
                <w:lang w:eastAsia="en-US"/>
              </w:rPr>
              <w:tab/>
            </w:r>
            <w:r w:rsidR="00024011" w:rsidRPr="009D04B2">
              <w:rPr>
                <w:rStyle w:val="Hyperlink"/>
                <w:noProof/>
              </w:rPr>
              <w:t>Git Version Control</w:t>
            </w:r>
            <w:r w:rsidR="00024011">
              <w:rPr>
                <w:noProof/>
                <w:webHidden/>
              </w:rPr>
              <w:tab/>
            </w:r>
            <w:r w:rsidR="00024011">
              <w:rPr>
                <w:noProof/>
                <w:webHidden/>
              </w:rPr>
              <w:fldChar w:fldCharType="begin"/>
            </w:r>
            <w:r w:rsidR="00024011">
              <w:rPr>
                <w:noProof/>
                <w:webHidden/>
              </w:rPr>
              <w:instrText xml:space="preserve"> PAGEREF _Toc472071686 \h </w:instrText>
            </w:r>
            <w:r w:rsidR="00024011">
              <w:rPr>
                <w:noProof/>
                <w:webHidden/>
              </w:rPr>
            </w:r>
            <w:r w:rsidR="00024011">
              <w:rPr>
                <w:noProof/>
                <w:webHidden/>
              </w:rPr>
              <w:fldChar w:fldCharType="separate"/>
            </w:r>
            <w:r w:rsidR="00244E15">
              <w:rPr>
                <w:noProof/>
                <w:webHidden/>
              </w:rPr>
              <w:t>10</w:t>
            </w:r>
            <w:r w:rsidR="00024011">
              <w:rPr>
                <w:noProof/>
                <w:webHidden/>
              </w:rPr>
              <w:fldChar w:fldCharType="end"/>
            </w:r>
          </w:hyperlink>
        </w:p>
        <w:p w14:paraId="67A29241" w14:textId="77777777" w:rsidR="00024011" w:rsidRDefault="003819EC">
          <w:pPr>
            <w:pStyle w:val="TOC2"/>
            <w:tabs>
              <w:tab w:val="left" w:pos="1080"/>
              <w:tab w:val="right" w:leader="dot" w:pos="9350"/>
            </w:tabs>
            <w:rPr>
              <w:noProof/>
              <w:lang w:eastAsia="en-US"/>
            </w:rPr>
          </w:pPr>
          <w:hyperlink w:anchor="_Toc472071687" w:history="1">
            <w:r w:rsidR="00024011" w:rsidRPr="009D04B2">
              <w:rPr>
                <w:rStyle w:val="Hyperlink"/>
                <w:noProof/>
              </w:rPr>
              <w:t>6.6</w:t>
            </w:r>
            <w:r w:rsidR="00024011">
              <w:rPr>
                <w:noProof/>
                <w:lang w:eastAsia="en-US"/>
              </w:rPr>
              <w:tab/>
            </w:r>
            <w:r w:rsidR="00024011" w:rsidRPr="009D04B2">
              <w:rPr>
                <w:rStyle w:val="Hyperlink"/>
                <w:noProof/>
              </w:rPr>
              <w:t>Building ODE Software Artifacts</w:t>
            </w:r>
            <w:r w:rsidR="00024011">
              <w:rPr>
                <w:noProof/>
                <w:webHidden/>
              </w:rPr>
              <w:tab/>
            </w:r>
            <w:r w:rsidR="00024011">
              <w:rPr>
                <w:noProof/>
                <w:webHidden/>
              </w:rPr>
              <w:fldChar w:fldCharType="begin"/>
            </w:r>
            <w:r w:rsidR="00024011">
              <w:rPr>
                <w:noProof/>
                <w:webHidden/>
              </w:rPr>
              <w:instrText xml:space="preserve"> PAGEREF _Toc472071687 \h </w:instrText>
            </w:r>
            <w:r w:rsidR="00024011">
              <w:rPr>
                <w:noProof/>
                <w:webHidden/>
              </w:rPr>
            </w:r>
            <w:r w:rsidR="00024011">
              <w:rPr>
                <w:noProof/>
                <w:webHidden/>
              </w:rPr>
              <w:fldChar w:fldCharType="separate"/>
            </w:r>
            <w:r w:rsidR="00244E15">
              <w:rPr>
                <w:noProof/>
                <w:webHidden/>
              </w:rPr>
              <w:t>11</w:t>
            </w:r>
            <w:r w:rsidR="00024011">
              <w:rPr>
                <w:noProof/>
                <w:webHidden/>
              </w:rPr>
              <w:fldChar w:fldCharType="end"/>
            </w:r>
          </w:hyperlink>
        </w:p>
        <w:p w14:paraId="62D1C27E"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88" w:history="1">
            <w:r w:rsidR="00024011" w:rsidRPr="009D04B2">
              <w:rPr>
                <w:rStyle w:val="Hyperlink"/>
                <w:noProof/>
              </w:rPr>
              <w:t>6.6.1</w:t>
            </w:r>
            <w:r w:rsidR="00024011">
              <w:rPr>
                <w:rFonts w:asciiTheme="minorHAnsi" w:eastAsiaTheme="minorEastAsia" w:hAnsiTheme="minorHAnsi" w:cstheme="minorBidi"/>
                <w:noProof/>
                <w:sz w:val="22"/>
                <w:szCs w:val="22"/>
              </w:rPr>
              <w:tab/>
            </w:r>
            <w:r w:rsidR="00024011" w:rsidRPr="009D04B2">
              <w:rPr>
                <w:rStyle w:val="Hyperlink"/>
                <w:noProof/>
              </w:rPr>
              <w:t>Open-Source Repository</w:t>
            </w:r>
            <w:r w:rsidR="00024011">
              <w:rPr>
                <w:noProof/>
                <w:webHidden/>
              </w:rPr>
              <w:tab/>
            </w:r>
            <w:r w:rsidR="00024011">
              <w:rPr>
                <w:noProof/>
                <w:webHidden/>
              </w:rPr>
              <w:fldChar w:fldCharType="begin"/>
            </w:r>
            <w:r w:rsidR="00024011">
              <w:rPr>
                <w:noProof/>
                <w:webHidden/>
              </w:rPr>
              <w:instrText xml:space="preserve"> PAGEREF _Toc472071688 \h </w:instrText>
            </w:r>
            <w:r w:rsidR="00024011">
              <w:rPr>
                <w:noProof/>
                <w:webHidden/>
              </w:rPr>
            </w:r>
            <w:r w:rsidR="00024011">
              <w:rPr>
                <w:noProof/>
                <w:webHidden/>
              </w:rPr>
              <w:fldChar w:fldCharType="separate"/>
            </w:r>
            <w:r w:rsidR="00244E15">
              <w:rPr>
                <w:noProof/>
                <w:webHidden/>
              </w:rPr>
              <w:t>11</w:t>
            </w:r>
            <w:r w:rsidR="00024011">
              <w:rPr>
                <w:noProof/>
                <w:webHidden/>
              </w:rPr>
              <w:fldChar w:fldCharType="end"/>
            </w:r>
          </w:hyperlink>
        </w:p>
        <w:p w14:paraId="241F57C8"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89" w:history="1">
            <w:r w:rsidR="00024011" w:rsidRPr="009D04B2">
              <w:rPr>
                <w:rStyle w:val="Hyperlink"/>
                <w:noProof/>
              </w:rPr>
              <w:t>6.6.2</w:t>
            </w:r>
            <w:r w:rsidR="00024011">
              <w:rPr>
                <w:rFonts w:asciiTheme="minorHAnsi" w:eastAsiaTheme="minorEastAsia" w:hAnsiTheme="minorHAnsi" w:cstheme="minorBidi"/>
                <w:noProof/>
                <w:sz w:val="22"/>
                <w:szCs w:val="22"/>
              </w:rPr>
              <w:tab/>
            </w:r>
            <w:r w:rsidR="00024011" w:rsidRPr="009D04B2">
              <w:rPr>
                <w:rStyle w:val="Hyperlink"/>
                <w:noProof/>
              </w:rPr>
              <w:t>Private Repository</w:t>
            </w:r>
            <w:r w:rsidR="00024011">
              <w:rPr>
                <w:noProof/>
                <w:webHidden/>
              </w:rPr>
              <w:tab/>
            </w:r>
            <w:r w:rsidR="00024011">
              <w:rPr>
                <w:noProof/>
                <w:webHidden/>
              </w:rPr>
              <w:fldChar w:fldCharType="begin"/>
            </w:r>
            <w:r w:rsidR="00024011">
              <w:rPr>
                <w:noProof/>
                <w:webHidden/>
              </w:rPr>
              <w:instrText xml:space="preserve"> PAGEREF _Toc472071689 \h </w:instrText>
            </w:r>
            <w:r w:rsidR="00024011">
              <w:rPr>
                <w:noProof/>
                <w:webHidden/>
              </w:rPr>
            </w:r>
            <w:r w:rsidR="00024011">
              <w:rPr>
                <w:noProof/>
                <w:webHidden/>
              </w:rPr>
              <w:fldChar w:fldCharType="separate"/>
            </w:r>
            <w:r w:rsidR="00244E15">
              <w:rPr>
                <w:noProof/>
                <w:webHidden/>
              </w:rPr>
              <w:t>11</w:t>
            </w:r>
            <w:r w:rsidR="00024011">
              <w:rPr>
                <w:noProof/>
                <w:webHidden/>
              </w:rPr>
              <w:fldChar w:fldCharType="end"/>
            </w:r>
          </w:hyperlink>
        </w:p>
        <w:p w14:paraId="61775EBC"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0" w:history="1">
            <w:r w:rsidR="00024011" w:rsidRPr="009D04B2">
              <w:rPr>
                <w:rStyle w:val="Hyperlink"/>
                <w:b/>
                <w:noProof/>
              </w:rPr>
              <w:t>6.6.3</w:t>
            </w:r>
            <w:r w:rsidR="00024011">
              <w:rPr>
                <w:rFonts w:asciiTheme="minorHAnsi" w:eastAsiaTheme="minorEastAsia" w:hAnsiTheme="minorHAnsi" w:cstheme="minorBidi"/>
                <w:noProof/>
                <w:sz w:val="22"/>
                <w:szCs w:val="22"/>
              </w:rPr>
              <w:tab/>
            </w:r>
            <w:r w:rsidR="00024011" w:rsidRPr="009D04B2">
              <w:rPr>
                <w:rStyle w:val="Hyperlink"/>
                <w:noProof/>
              </w:rPr>
              <w:t>ODE Application Properties</w:t>
            </w:r>
            <w:r w:rsidR="00024011">
              <w:rPr>
                <w:noProof/>
                <w:webHidden/>
              </w:rPr>
              <w:tab/>
            </w:r>
            <w:r w:rsidR="00024011">
              <w:rPr>
                <w:noProof/>
                <w:webHidden/>
              </w:rPr>
              <w:fldChar w:fldCharType="begin"/>
            </w:r>
            <w:r w:rsidR="00024011">
              <w:rPr>
                <w:noProof/>
                <w:webHidden/>
              </w:rPr>
              <w:instrText xml:space="preserve"> PAGEREF _Toc472071690 \h </w:instrText>
            </w:r>
            <w:r w:rsidR="00024011">
              <w:rPr>
                <w:noProof/>
                <w:webHidden/>
              </w:rPr>
            </w:r>
            <w:r w:rsidR="00024011">
              <w:rPr>
                <w:noProof/>
                <w:webHidden/>
              </w:rPr>
              <w:fldChar w:fldCharType="separate"/>
            </w:r>
            <w:r w:rsidR="00244E15">
              <w:rPr>
                <w:noProof/>
                <w:webHidden/>
              </w:rPr>
              <w:t>12</w:t>
            </w:r>
            <w:r w:rsidR="00024011">
              <w:rPr>
                <w:noProof/>
                <w:webHidden/>
              </w:rPr>
              <w:fldChar w:fldCharType="end"/>
            </w:r>
          </w:hyperlink>
        </w:p>
        <w:p w14:paraId="3B7A2C49"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1" w:history="1">
            <w:r w:rsidR="00024011" w:rsidRPr="009D04B2">
              <w:rPr>
                <w:rStyle w:val="Hyperlink"/>
                <w:noProof/>
              </w:rPr>
              <w:t>6.6.4</w:t>
            </w:r>
            <w:r w:rsidR="00024011">
              <w:rPr>
                <w:rFonts w:asciiTheme="minorHAnsi" w:eastAsiaTheme="minorEastAsia" w:hAnsiTheme="minorHAnsi" w:cstheme="minorBidi"/>
                <w:noProof/>
                <w:sz w:val="22"/>
                <w:szCs w:val="22"/>
              </w:rPr>
              <w:tab/>
            </w:r>
            <w:r w:rsidR="00024011" w:rsidRPr="009D04B2">
              <w:rPr>
                <w:rStyle w:val="Hyperlink"/>
                <w:noProof/>
              </w:rPr>
              <w:t>ODE Logging Properties</w:t>
            </w:r>
            <w:r w:rsidR="00024011">
              <w:rPr>
                <w:noProof/>
                <w:webHidden/>
              </w:rPr>
              <w:tab/>
            </w:r>
            <w:r w:rsidR="00024011">
              <w:rPr>
                <w:noProof/>
                <w:webHidden/>
              </w:rPr>
              <w:fldChar w:fldCharType="begin"/>
            </w:r>
            <w:r w:rsidR="00024011">
              <w:rPr>
                <w:noProof/>
                <w:webHidden/>
              </w:rPr>
              <w:instrText xml:space="preserve"> PAGEREF _Toc472071691 \h </w:instrText>
            </w:r>
            <w:r w:rsidR="00024011">
              <w:rPr>
                <w:noProof/>
                <w:webHidden/>
              </w:rPr>
            </w:r>
            <w:r w:rsidR="00024011">
              <w:rPr>
                <w:noProof/>
                <w:webHidden/>
              </w:rPr>
              <w:fldChar w:fldCharType="separate"/>
            </w:r>
            <w:r w:rsidR="00244E15">
              <w:rPr>
                <w:noProof/>
                <w:webHidden/>
              </w:rPr>
              <w:t>12</w:t>
            </w:r>
            <w:r w:rsidR="00024011">
              <w:rPr>
                <w:noProof/>
                <w:webHidden/>
              </w:rPr>
              <w:fldChar w:fldCharType="end"/>
            </w:r>
          </w:hyperlink>
        </w:p>
        <w:p w14:paraId="5901CC20" w14:textId="77777777" w:rsidR="00024011" w:rsidRDefault="003819EC">
          <w:pPr>
            <w:pStyle w:val="TOC1"/>
            <w:tabs>
              <w:tab w:val="left" w:pos="480"/>
              <w:tab w:val="right" w:leader="dot" w:pos="9350"/>
            </w:tabs>
            <w:rPr>
              <w:noProof/>
              <w:lang w:eastAsia="en-US"/>
            </w:rPr>
          </w:pPr>
          <w:hyperlink w:anchor="_Toc472071692" w:history="1">
            <w:r w:rsidR="00024011" w:rsidRPr="009D04B2">
              <w:rPr>
                <w:rStyle w:val="Hyperlink"/>
                <w:noProof/>
              </w:rPr>
              <w:t>7</w:t>
            </w:r>
            <w:r w:rsidR="00024011">
              <w:rPr>
                <w:noProof/>
                <w:lang w:eastAsia="en-US"/>
              </w:rPr>
              <w:tab/>
            </w:r>
            <w:r w:rsidR="00024011" w:rsidRPr="009D04B2">
              <w:rPr>
                <w:rStyle w:val="Hyperlink"/>
                <w:noProof/>
              </w:rPr>
              <w:t>ODE INTERFACES</w:t>
            </w:r>
            <w:r w:rsidR="00024011">
              <w:rPr>
                <w:noProof/>
                <w:webHidden/>
              </w:rPr>
              <w:tab/>
            </w:r>
            <w:r w:rsidR="00024011">
              <w:rPr>
                <w:noProof/>
                <w:webHidden/>
              </w:rPr>
              <w:fldChar w:fldCharType="begin"/>
            </w:r>
            <w:r w:rsidR="00024011">
              <w:rPr>
                <w:noProof/>
                <w:webHidden/>
              </w:rPr>
              <w:instrText xml:space="preserve"> PAGEREF _Toc472071692 \h </w:instrText>
            </w:r>
            <w:r w:rsidR="00024011">
              <w:rPr>
                <w:noProof/>
                <w:webHidden/>
              </w:rPr>
            </w:r>
            <w:r w:rsidR="00024011">
              <w:rPr>
                <w:noProof/>
                <w:webHidden/>
              </w:rPr>
              <w:fldChar w:fldCharType="separate"/>
            </w:r>
            <w:r w:rsidR="00244E15">
              <w:rPr>
                <w:noProof/>
                <w:webHidden/>
              </w:rPr>
              <w:t>13</w:t>
            </w:r>
            <w:r w:rsidR="00024011">
              <w:rPr>
                <w:noProof/>
                <w:webHidden/>
              </w:rPr>
              <w:fldChar w:fldCharType="end"/>
            </w:r>
          </w:hyperlink>
        </w:p>
        <w:p w14:paraId="3500DF23" w14:textId="77777777" w:rsidR="00024011" w:rsidRDefault="003819EC">
          <w:pPr>
            <w:pStyle w:val="TOC2"/>
            <w:tabs>
              <w:tab w:val="left" w:pos="1080"/>
              <w:tab w:val="right" w:leader="dot" w:pos="9350"/>
            </w:tabs>
            <w:rPr>
              <w:noProof/>
              <w:lang w:eastAsia="en-US"/>
            </w:rPr>
          </w:pPr>
          <w:hyperlink w:anchor="_Toc472071693" w:history="1">
            <w:r w:rsidR="00024011" w:rsidRPr="009D04B2">
              <w:rPr>
                <w:rStyle w:val="Hyperlink"/>
                <w:noProof/>
              </w:rPr>
              <w:t>7.1</w:t>
            </w:r>
            <w:r w:rsidR="00024011">
              <w:rPr>
                <w:noProof/>
                <w:lang w:eastAsia="en-US"/>
              </w:rPr>
              <w:tab/>
            </w:r>
            <w:r w:rsidR="00024011" w:rsidRPr="009D04B2">
              <w:rPr>
                <w:rStyle w:val="Hyperlink"/>
                <w:noProof/>
              </w:rPr>
              <w:t>File Copy Data Deposit</w:t>
            </w:r>
            <w:r w:rsidR="00024011">
              <w:rPr>
                <w:noProof/>
                <w:webHidden/>
              </w:rPr>
              <w:tab/>
            </w:r>
            <w:r w:rsidR="00024011">
              <w:rPr>
                <w:noProof/>
                <w:webHidden/>
              </w:rPr>
              <w:fldChar w:fldCharType="begin"/>
            </w:r>
            <w:r w:rsidR="00024011">
              <w:rPr>
                <w:noProof/>
                <w:webHidden/>
              </w:rPr>
              <w:instrText xml:space="preserve"> PAGEREF _Toc472071693 \h </w:instrText>
            </w:r>
            <w:r w:rsidR="00024011">
              <w:rPr>
                <w:noProof/>
                <w:webHidden/>
              </w:rPr>
            </w:r>
            <w:r w:rsidR="00024011">
              <w:rPr>
                <w:noProof/>
                <w:webHidden/>
              </w:rPr>
              <w:fldChar w:fldCharType="separate"/>
            </w:r>
            <w:r w:rsidR="00244E15">
              <w:rPr>
                <w:noProof/>
                <w:webHidden/>
              </w:rPr>
              <w:t>13</w:t>
            </w:r>
            <w:r w:rsidR="00024011">
              <w:rPr>
                <w:noProof/>
                <w:webHidden/>
              </w:rPr>
              <w:fldChar w:fldCharType="end"/>
            </w:r>
          </w:hyperlink>
        </w:p>
        <w:p w14:paraId="7D7D10B0" w14:textId="77777777" w:rsidR="00024011" w:rsidRDefault="003819EC">
          <w:pPr>
            <w:pStyle w:val="TOC2"/>
            <w:tabs>
              <w:tab w:val="left" w:pos="1080"/>
              <w:tab w:val="right" w:leader="dot" w:pos="9350"/>
            </w:tabs>
            <w:rPr>
              <w:noProof/>
              <w:lang w:eastAsia="en-US"/>
            </w:rPr>
          </w:pPr>
          <w:hyperlink w:anchor="_Toc472071694" w:history="1">
            <w:r w:rsidR="00024011" w:rsidRPr="009D04B2">
              <w:rPr>
                <w:rStyle w:val="Hyperlink"/>
                <w:noProof/>
              </w:rPr>
              <w:t>7.2</w:t>
            </w:r>
            <w:r w:rsidR="00024011">
              <w:rPr>
                <w:noProof/>
                <w:lang w:eastAsia="en-US"/>
              </w:rPr>
              <w:tab/>
            </w:r>
            <w:r w:rsidR="00024011" w:rsidRPr="009D04B2">
              <w:rPr>
                <w:rStyle w:val="Hyperlink"/>
                <w:noProof/>
              </w:rPr>
              <w:t>ODE Admin API</w:t>
            </w:r>
            <w:r w:rsidR="00024011">
              <w:rPr>
                <w:noProof/>
                <w:webHidden/>
              </w:rPr>
              <w:tab/>
            </w:r>
            <w:r w:rsidR="00024011">
              <w:rPr>
                <w:noProof/>
                <w:webHidden/>
              </w:rPr>
              <w:fldChar w:fldCharType="begin"/>
            </w:r>
            <w:r w:rsidR="00024011">
              <w:rPr>
                <w:noProof/>
                <w:webHidden/>
              </w:rPr>
              <w:instrText xml:space="preserve"> PAGEREF _Toc472071694 \h </w:instrText>
            </w:r>
            <w:r w:rsidR="00024011">
              <w:rPr>
                <w:noProof/>
                <w:webHidden/>
              </w:rPr>
            </w:r>
            <w:r w:rsidR="00024011">
              <w:rPr>
                <w:noProof/>
                <w:webHidden/>
              </w:rPr>
              <w:fldChar w:fldCharType="separate"/>
            </w:r>
            <w:r w:rsidR="00244E15">
              <w:rPr>
                <w:noProof/>
                <w:webHidden/>
              </w:rPr>
              <w:t>13</w:t>
            </w:r>
            <w:r w:rsidR="00024011">
              <w:rPr>
                <w:noProof/>
                <w:webHidden/>
              </w:rPr>
              <w:fldChar w:fldCharType="end"/>
            </w:r>
          </w:hyperlink>
        </w:p>
        <w:p w14:paraId="41F61B03"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5" w:history="1">
            <w:r w:rsidR="00024011" w:rsidRPr="009D04B2">
              <w:rPr>
                <w:rStyle w:val="Hyperlink"/>
                <w:b/>
                <w:noProof/>
              </w:rPr>
              <w:t>7.2.1</w:t>
            </w:r>
            <w:r w:rsidR="00024011">
              <w:rPr>
                <w:rFonts w:asciiTheme="minorHAnsi" w:eastAsiaTheme="minorEastAsia" w:hAnsiTheme="minorHAnsi" w:cstheme="minorBidi"/>
                <w:noProof/>
                <w:sz w:val="22"/>
                <w:szCs w:val="22"/>
              </w:rPr>
              <w:tab/>
            </w:r>
            <w:r w:rsidR="00024011" w:rsidRPr="009D04B2">
              <w:rPr>
                <w:rStyle w:val="Hyperlink"/>
                <w:noProof/>
              </w:rPr>
              <w:t>Get Security Token (Future)</w:t>
            </w:r>
            <w:r w:rsidR="00024011">
              <w:rPr>
                <w:noProof/>
                <w:webHidden/>
              </w:rPr>
              <w:tab/>
            </w:r>
            <w:r w:rsidR="00024011">
              <w:rPr>
                <w:noProof/>
                <w:webHidden/>
              </w:rPr>
              <w:fldChar w:fldCharType="begin"/>
            </w:r>
            <w:r w:rsidR="00024011">
              <w:rPr>
                <w:noProof/>
                <w:webHidden/>
              </w:rPr>
              <w:instrText xml:space="preserve"> PAGEREF _Toc472071695 \h </w:instrText>
            </w:r>
            <w:r w:rsidR="00024011">
              <w:rPr>
                <w:noProof/>
                <w:webHidden/>
              </w:rPr>
            </w:r>
            <w:r w:rsidR="00024011">
              <w:rPr>
                <w:noProof/>
                <w:webHidden/>
              </w:rPr>
              <w:fldChar w:fldCharType="separate"/>
            </w:r>
            <w:r w:rsidR="00244E15">
              <w:rPr>
                <w:noProof/>
                <w:webHidden/>
              </w:rPr>
              <w:t>15</w:t>
            </w:r>
            <w:r w:rsidR="00024011">
              <w:rPr>
                <w:noProof/>
                <w:webHidden/>
              </w:rPr>
              <w:fldChar w:fldCharType="end"/>
            </w:r>
          </w:hyperlink>
        </w:p>
        <w:p w14:paraId="19770B4C"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6" w:history="1">
            <w:r w:rsidR="00024011" w:rsidRPr="009D04B2">
              <w:rPr>
                <w:rStyle w:val="Hyperlink"/>
                <w:b/>
                <w:noProof/>
              </w:rPr>
              <w:t>7.2.2</w:t>
            </w:r>
            <w:r w:rsidR="00024011">
              <w:rPr>
                <w:rFonts w:asciiTheme="minorHAnsi" w:eastAsiaTheme="minorEastAsia" w:hAnsiTheme="minorHAnsi" w:cstheme="minorBidi"/>
                <w:noProof/>
                <w:sz w:val="22"/>
                <w:szCs w:val="22"/>
              </w:rPr>
              <w:tab/>
            </w:r>
            <w:r w:rsidR="00024011" w:rsidRPr="009D04B2">
              <w:rPr>
                <w:rStyle w:val="Hyperlink"/>
                <w:noProof/>
              </w:rPr>
              <w:t>Revoke Security Token (Future)</w:t>
            </w:r>
            <w:r w:rsidR="00024011">
              <w:rPr>
                <w:noProof/>
                <w:webHidden/>
              </w:rPr>
              <w:tab/>
            </w:r>
            <w:r w:rsidR="00024011">
              <w:rPr>
                <w:noProof/>
                <w:webHidden/>
              </w:rPr>
              <w:fldChar w:fldCharType="begin"/>
            </w:r>
            <w:r w:rsidR="00024011">
              <w:rPr>
                <w:noProof/>
                <w:webHidden/>
              </w:rPr>
              <w:instrText xml:space="preserve"> PAGEREF _Toc472071696 \h </w:instrText>
            </w:r>
            <w:r w:rsidR="00024011">
              <w:rPr>
                <w:noProof/>
                <w:webHidden/>
              </w:rPr>
            </w:r>
            <w:r w:rsidR="00024011">
              <w:rPr>
                <w:noProof/>
                <w:webHidden/>
              </w:rPr>
              <w:fldChar w:fldCharType="separate"/>
            </w:r>
            <w:r w:rsidR="00244E15">
              <w:rPr>
                <w:noProof/>
                <w:webHidden/>
              </w:rPr>
              <w:t>16</w:t>
            </w:r>
            <w:r w:rsidR="00024011">
              <w:rPr>
                <w:noProof/>
                <w:webHidden/>
              </w:rPr>
              <w:fldChar w:fldCharType="end"/>
            </w:r>
          </w:hyperlink>
        </w:p>
        <w:p w14:paraId="06F927D9"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7" w:history="1">
            <w:r w:rsidR="00024011" w:rsidRPr="009D04B2">
              <w:rPr>
                <w:rStyle w:val="Hyperlink"/>
                <w:noProof/>
              </w:rPr>
              <w:t>7.2.3</w:t>
            </w:r>
            <w:r w:rsidR="00024011">
              <w:rPr>
                <w:rFonts w:asciiTheme="minorHAnsi" w:eastAsiaTheme="minorEastAsia" w:hAnsiTheme="minorHAnsi" w:cstheme="minorBidi"/>
                <w:noProof/>
                <w:sz w:val="22"/>
                <w:szCs w:val="22"/>
              </w:rPr>
              <w:tab/>
            </w:r>
            <w:r w:rsidR="00024011" w:rsidRPr="009D04B2">
              <w:rPr>
                <w:rStyle w:val="Hyperlink"/>
                <w:noProof/>
              </w:rPr>
              <w:t>Upload BSM File</w:t>
            </w:r>
            <w:r w:rsidR="00024011">
              <w:rPr>
                <w:noProof/>
                <w:webHidden/>
              </w:rPr>
              <w:tab/>
            </w:r>
            <w:r w:rsidR="00024011">
              <w:rPr>
                <w:noProof/>
                <w:webHidden/>
              </w:rPr>
              <w:fldChar w:fldCharType="begin"/>
            </w:r>
            <w:r w:rsidR="00024011">
              <w:rPr>
                <w:noProof/>
                <w:webHidden/>
              </w:rPr>
              <w:instrText xml:space="preserve"> PAGEREF _Toc472071697 \h </w:instrText>
            </w:r>
            <w:r w:rsidR="00024011">
              <w:rPr>
                <w:noProof/>
                <w:webHidden/>
              </w:rPr>
            </w:r>
            <w:r w:rsidR="00024011">
              <w:rPr>
                <w:noProof/>
                <w:webHidden/>
              </w:rPr>
              <w:fldChar w:fldCharType="separate"/>
            </w:r>
            <w:r w:rsidR="00244E15">
              <w:rPr>
                <w:noProof/>
                <w:webHidden/>
              </w:rPr>
              <w:t>17</w:t>
            </w:r>
            <w:r w:rsidR="00024011">
              <w:rPr>
                <w:noProof/>
                <w:webHidden/>
              </w:rPr>
              <w:fldChar w:fldCharType="end"/>
            </w:r>
          </w:hyperlink>
        </w:p>
        <w:p w14:paraId="1F7A5D04" w14:textId="77777777" w:rsidR="00024011" w:rsidRDefault="003819EC">
          <w:pPr>
            <w:pStyle w:val="TOC2"/>
            <w:tabs>
              <w:tab w:val="left" w:pos="1080"/>
              <w:tab w:val="right" w:leader="dot" w:pos="9350"/>
            </w:tabs>
            <w:rPr>
              <w:noProof/>
              <w:lang w:eastAsia="en-US"/>
            </w:rPr>
          </w:pPr>
          <w:hyperlink w:anchor="_Toc472071698" w:history="1">
            <w:r w:rsidR="00024011" w:rsidRPr="009D04B2">
              <w:rPr>
                <w:rStyle w:val="Hyperlink"/>
                <w:noProof/>
              </w:rPr>
              <w:t>7.3</w:t>
            </w:r>
            <w:r w:rsidR="00024011">
              <w:rPr>
                <w:noProof/>
                <w:lang w:eastAsia="en-US"/>
              </w:rPr>
              <w:tab/>
            </w:r>
            <w:r w:rsidR="00024011" w:rsidRPr="009D04B2">
              <w:rPr>
                <w:rStyle w:val="Hyperlink"/>
                <w:noProof/>
              </w:rPr>
              <w:t>ODE Streaming API</w:t>
            </w:r>
            <w:r w:rsidR="00024011">
              <w:rPr>
                <w:noProof/>
                <w:webHidden/>
              </w:rPr>
              <w:tab/>
            </w:r>
            <w:r w:rsidR="00024011">
              <w:rPr>
                <w:noProof/>
                <w:webHidden/>
              </w:rPr>
              <w:fldChar w:fldCharType="begin"/>
            </w:r>
            <w:r w:rsidR="00024011">
              <w:rPr>
                <w:noProof/>
                <w:webHidden/>
              </w:rPr>
              <w:instrText xml:space="preserve"> PAGEREF _Toc472071698 \h </w:instrText>
            </w:r>
            <w:r w:rsidR="00024011">
              <w:rPr>
                <w:noProof/>
                <w:webHidden/>
              </w:rPr>
            </w:r>
            <w:r w:rsidR="00024011">
              <w:rPr>
                <w:noProof/>
                <w:webHidden/>
              </w:rPr>
              <w:fldChar w:fldCharType="separate"/>
            </w:r>
            <w:r w:rsidR="00244E15">
              <w:rPr>
                <w:noProof/>
                <w:webHidden/>
              </w:rPr>
              <w:t>18</w:t>
            </w:r>
            <w:r w:rsidR="00024011">
              <w:rPr>
                <w:noProof/>
                <w:webHidden/>
              </w:rPr>
              <w:fldChar w:fldCharType="end"/>
            </w:r>
          </w:hyperlink>
        </w:p>
        <w:p w14:paraId="344F2A3C"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699" w:history="1">
            <w:r w:rsidR="00024011" w:rsidRPr="009D04B2">
              <w:rPr>
                <w:rStyle w:val="Hyperlink"/>
                <w:noProof/>
              </w:rPr>
              <w:t>7.3.1</w:t>
            </w:r>
            <w:r w:rsidR="00024011">
              <w:rPr>
                <w:rFonts w:asciiTheme="minorHAnsi" w:eastAsiaTheme="minorEastAsia" w:hAnsiTheme="minorHAnsi" w:cstheme="minorBidi"/>
                <w:noProof/>
                <w:sz w:val="22"/>
                <w:szCs w:val="22"/>
              </w:rPr>
              <w:tab/>
            </w:r>
            <w:r w:rsidR="00024011" w:rsidRPr="009D04B2">
              <w:rPr>
                <w:rStyle w:val="Hyperlink"/>
                <w:noProof/>
              </w:rPr>
              <w:t>Direct Kafka Interface</w:t>
            </w:r>
            <w:r w:rsidR="00024011">
              <w:rPr>
                <w:noProof/>
                <w:webHidden/>
              </w:rPr>
              <w:tab/>
            </w:r>
            <w:r w:rsidR="00024011">
              <w:rPr>
                <w:noProof/>
                <w:webHidden/>
              </w:rPr>
              <w:fldChar w:fldCharType="begin"/>
            </w:r>
            <w:r w:rsidR="00024011">
              <w:rPr>
                <w:noProof/>
                <w:webHidden/>
              </w:rPr>
              <w:instrText xml:space="preserve"> PAGEREF _Toc472071699 \h </w:instrText>
            </w:r>
            <w:r w:rsidR="00024011">
              <w:rPr>
                <w:noProof/>
                <w:webHidden/>
              </w:rPr>
            </w:r>
            <w:r w:rsidR="00024011">
              <w:rPr>
                <w:noProof/>
                <w:webHidden/>
              </w:rPr>
              <w:fldChar w:fldCharType="separate"/>
            </w:r>
            <w:r w:rsidR="00244E15">
              <w:rPr>
                <w:noProof/>
                <w:webHidden/>
              </w:rPr>
              <w:t>18</w:t>
            </w:r>
            <w:r w:rsidR="00024011">
              <w:rPr>
                <w:noProof/>
                <w:webHidden/>
              </w:rPr>
              <w:fldChar w:fldCharType="end"/>
            </w:r>
          </w:hyperlink>
        </w:p>
        <w:p w14:paraId="5C141A16"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0" w:history="1">
            <w:r w:rsidR="00024011" w:rsidRPr="009D04B2">
              <w:rPr>
                <w:rStyle w:val="Hyperlink"/>
                <w:noProof/>
              </w:rPr>
              <w:t>7.3.2</w:t>
            </w:r>
            <w:r w:rsidR="00024011">
              <w:rPr>
                <w:rFonts w:asciiTheme="minorHAnsi" w:eastAsiaTheme="minorEastAsia" w:hAnsiTheme="minorHAnsi" w:cstheme="minorBidi"/>
                <w:noProof/>
                <w:sz w:val="22"/>
                <w:szCs w:val="22"/>
              </w:rPr>
              <w:tab/>
            </w:r>
            <w:r w:rsidR="00024011" w:rsidRPr="009D04B2">
              <w:rPr>
                <w:rStyle w:val="Hyperlink"/>
                <w:noProof/>
              </w:rPr>
              <w:t>ODE WebSocket Interface</w:t>
            </w:r>
            <w:r w:rsidR="00024011">
              <w:rPr>
                <w:noProof/>
                <w:webHidden/>
              </w:rPr>
              <w:tab/>
            </w:r>
            <w:r w:rsidR="00024011">
              <w:rPr>
                <w:noProof/>
                <w:webHidden/>
              </w:rPr>
              <w:fldChar w:fldCharType="begin"/>
            </w:r>
            <w:r w:rsidR="00024011">
              <w:rPr>
                <w:noProof/>
                <w:webHidden/>
              </w:rPr>
              <w:instrText xml:space="preserve"> PAGEREF _Toc472071700 \h </w:instrText>
            </w:r>
            <w:r w:rsidR="00024011">
              <w:rPr>
                <w:noProof/>
                <w:webHidden/>
              </w:rPr>
            </w:r>
            <w:r w:rsidR="00024011">
              <w:rPr>
                <w:noProof/>
                <w:webHidden/>
              </w:rPr>
              <w:fldChar w:fldCharType="separate"/>
            </w:r>
            <w:r w:rsidR="00244E15">
              <w:rPr>
                <w:noProof/>
                <w:webHidden/>
              </w:rPr>
              <w:t>18</w:t>
            </w:r>
            <w:r w:rsidR="00024011">
              <w:rPr>
                <w:noProof/>
                <w:webHidden/>
              </w:rPr>
              <w:fldChar w:fldCharType="end"/>
            </w:r>
          </w:hyperlink>
        </w:p>
        <w:p w14:paraId="0A39931D" w14:textId="77777777" w:rsidR="00024011" w:rsidRDefault="003819EC">
          <w:pPr>
            <w:pStyle w:val="TOC1"/>
            <w:tabs>
              <w:tab w:val="left" w:pos="480"/>
              <w:tab w:val="right" w:leader="dot" w:pos="9350"/>
            </w:tabs>
            <w:rPr>
              <w:noProof/>
              <w:lang w:eastAsia="en-US"/>
            </w:rPr>
          </w:pPr>
          <w:hyperlink w:anchor="_Toc472071701" w:history="1">
            <w:r w:rsidR="00024011" w:rsidRPr="009D04B2">
              <w:rPr>
                <w:rStyle w:val="Hyperlink"/>
                <w:noProof/>
              </w:rPr>
              <w:t>8</w:t>
            </w:r>
            <w:r w:rsidR="00024011">
              <w:rPr>
                <w:noProof/>
                <w:lang w:eastAsia="en-US"/>
              </w:rPr>
              <w:tab/>
            </w:r>
            <w:r w:rsidR="00024011" w:rsidRPr="009D04B2">
              <w:rPr>
                <w:rStyle w:val="Hyperlink"/>
                <w:noProof/>
              </w:rPr>
              <w:t>Schemas</w:t>
            </w:r>
            <w:r w:rsidR="00024011">
              <w:rPr>
                <w:noProof/>
                <w:webHidden/>
              </w:rPr>
              <w:tab/>
            </w:r>
            <w:r w:rsidR="00024011">
              <w:rPr>
                <w:noProof/>
                <w:webHidden/>
              </w:rPr>
              <w:fldChar w:fldCharType="begin"/>
            </w:r>
            <w:r w:rsidR="00024011">
              <w:rPr>
                <w:noProof/>
                <w:webHidden/>
              </w:rPr>
              <w:instrText xml:space="preserve"> PAGEREF _Toc472071701 \h </w:instrText>
            </w:r>
            <w:r w:rsidR="00024011">
              <w:rPr>
                <w:noProof/>
                <w:webHidden/>
              </w:rPr>
            </w:r>
            <w:r w:rsidR="00024011">
              <w:rPr>
                <w:noProof/>
                <w:webHidden/>
              </w:rPr>
              <w:fldChar w:fldCharType="separate"/>
            </w:r>
            <w:r w:rsidR="00244E15">
              <w:rPr>
                <w:noProof/>
                <w:webHidden/>
              </w:rPr>
              <w:t>20</w:t>
            </w:r>
            <w:r w:rsidR="00024011">
              <w:rPr>
                <w:noProof/>
                <w:webHidden/>
              </w:rPr>
              <w:fldChar w:fldCharType="end"/>
            </w:r>
          </w:hyperlink>
        </w:p>
        <w:p w14:paraId="5DCD8032" w14:textId="77777777" w:rsidR="00024011" w:rsidRDefault="003819EC">
          <w:pPr>
            <w:pStyle w:val="TOC2"/>
            <w:tabs>
              <w:tab w:val="left" w:pos="1080"/>
              <w:tab w:val="right" w:leader="dot" w:pos="9350"/>
            </w:tabs>
            <w:rPr>
              <w:noProof/>
              <w:lang w:eastAsia="en-US"/>
            </w:rPr>
          </w:pPr>
          <w:hyperlink w:anchor="_Toc472071702" w:history="1">
            <w:r w:rsidR="00024011" w:rsidRPr="009D04B2">
              <w:rPr>
                <w:rStyle w:val="Hyperlink"/>
                <w:noProof/>
              </w:rPr>
              <w:t>8.1</w:t>
            </w:r>
            <w:r w:rsidR="00024011">
              <w:rPr>
                <w:noProof/>
                <w:lang w:eastAsia="en-US"/>
              </w:rPr>
              <w:tab/>
            </w:r>
            <w:r w:rsidR="00024011" w:rsidRPr="009D04B2">
              <w:rPr>
                <w:rStyle w:val="Hyperlink"/>
                <w:noProof/>
              </w:rPr>
              <w:t>ODE Request Schemas</w:t>
            </w:r>
            <w:r w:rsidR="00024011">
              <w:rPr>
                <w:noProof/>
                <w:webHidden/>
              </w:rPr>
              <w:tab/>
            </w:r>
            <w:r w:rsidR="00024011">
              <w:rPr>
                <w:noProof/>
                <w:webHidden/>
              </w:rPr>
              <w:fldChar w:fldCharType="begin"/>
            </w:r>
            <w:r w:rsidR="00024011">
              <w:rPr>
                <w:noProof/>
                <w:webHidden/>
              </w:rPr>
              <w:instrText xml:space="preserve"> PAGEREF _Toc472071702 \h </w:instrText>
            </w:r>
            <w:r w:rsidR="00024011">
              <w:rPr>
                <w:noProof/>
                <w:webHidden/>
              </w:rPr>
            </w:r>
            <w:r w:rsidR="00024011">
              <w:rPr>
                <w:noProof/>
                <w:webHidden/>
              </w:rPr>
              <w:fldChar w:fldCharType="separate"/>
            </w:r>
            <w:r w:rsidR="00244E15">
              <w:rPr>
                <w:noProof/>
                <w:webHidden/>
              </w:rPr>
              <w:t>21</w:t>
            </w:r>
            <w:r w:rsidR="00024011">
              <w:rPr>
                <w:noProof/>
                <w:webHidden/>
              </w:rPr>
              <w:fldChar w:fldCharType="end"/>
            </w:r>
          </w:hyperlink>
        </w:p>
        <w:p w14:paraId="2FBBF500"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3" w:history="1">
            <w:r w:rsidR="00024011" w:rsidRPr="009D04B2">
              <w:rPr>
                <w:rStyle w:val="Hyperlink"/>
                <w:noProof/>
              </w:rPr>
              <w:t>8.1.1</w:t>
            </w:r>
            <w:r w:rsidR="00024011">
              <w:rPr>
                <w:rFonts w:asciiTheme="minorHAnsi" w:eastAsiaTheme="minorEastAsia" w:hAnsiTheme="minorHAnsi" w:cstheme="minorBidi"/>
                <w:noProof/>
                <w:sz w:val="22"/>
                <w:szCs w:val="22"/>
              </w:rPr>
              <w:tab/>
            </w:r>
            <w:r w:rsidR="00024011" w:rsidRPr="009D04B2">
              <w:rPr>
                <w:rStyle w:val="Hyperlink"/>
                <w:noProof/>
              </w:rPr>
              <w:t>Subscription Data Request</w:t>
            </w:r>
            <w:r w:rsidR="00024011">
              <w:rPr>
                <w:noProof/>
                <w:webHidden/>
              </w:rPr>
              <w:tab/>
            </w:r>
            <w:r w:rsidR="00024011">
              <w:rPr>
                <w:noProof/>
                <w:webHidden/>
              </w:rPr>
              <w:fldChar w:fldCharType="begin"/>
            </w:r>
            <w:r w:rsidR="00024011">
              <w:rPr>
                <w:noProof/>
                <w:webHidden/>
              </w:rPr>
              <w:instrText xml:space="preserve"> PAGEREF _Toc472071703 \h </w:instrText>
            </w:r>
            <w:r w:rsidR="00024011">
              <w:rPr>
                <w:noProof/>
                <w:webHidden/>
              </w:rPr>
            </w:r>
            <w:r w:rsidR="00024011">
              <w:rPr>
                <w:noProof/>
                <w:webHidden/>
              </w:rPr>
              <w:fldChar w:fldCharType="separate"/>
            </w:r>
            <w:r w:rsidR="00244E15">
              <w:rPr>
                <w:noProof/>
                <w:webHidden/>
              </w:rPr>
              <w:t>21</w:t>
            </w:r>
            <w:r w:rsidR="00024011">
              <w:rPr>
                <w:noProof/>
                <w:webHidden/>
              </w:rPr>
              <w:fldChar w:fldCharType="end"/>
            </w:r>
          </w:hyperlink>
        </w:p>
        <w:p w14:paraId="58B2DDFC" w14:textId="77777777" w:rsidR="00024011" w:rsidRDefault="003819EC">
          <w:pPr>
            <w:pStyle w:val="TOC2"/>
            <w:tabs>
              <w:tab w:val="left" w:pos="1080"/>
              <w:tab w:val="right" w:leader="dot" w:pos="9350"/>
            </w:tabs>
            <w:rPr>
              <w:noProof/>
              <w:lang w:eastAsia="en-US"/>
            </w:rPr>
          </w:pPr>
          <w:hyperlink w:anchor="_Toc472071704" w:history="1">
            <w:r w:rsidR="00024011" w:rsidRPr="009D04B2">
              <w:rPr>
                <w:rStyle w:val="Hyperlink"/>
                <w:noProof/>
              </w:rPr>
              <w:t>8.2</w:t>
            </w:r>
            <w:r w:rsidR="00024011">
              <w:rPr>
                <w:noProof/>
                <w:lang w:eastAsia="en-US"/>
              </w:rPr>
              <w:tab/>
            </w:r>
            <w:r w:rsidR="00024011" w:rsidRPr="009D04B2">
              <w:rPr>
                <w:rStyle w:val="Hyperlink"/>
                <w:noProof/>
              </w:rPr>
              <w:t>ODE Response Schemas</w:t>
            </w:r>
            <w:r w:rsidR="00024011">
              <w:rPr>
                <w:noProof/>
                <w:webHidden/>
              </w:rPr>
              <w:tab/>
            </w:r>
            <w:r w:rsidR="00024011">
              <w:rPr>
                <w:noProof/>
                <w:webHidden/>
              </w:rPr>
              <w:fldChar w:fldCharType="begin"/>
            </w:r>
            <w:r w:rsidR="00024011">
              <w:rPr>
                <w:noProof/>
                <w:webHidden/>
              </w:rPr>
              <w:instrText xml:space="preserve"> PAGEREF _Toc472071704 \h </w:instrText>
            </w:r>
            <w:r w:rsidR="00024011">
              <w:rPr>
                <w:noProof/>
                <w:webHidden/>
              </w:rPr>
            </w:r>
            <w:r w:rsidR="00024011">
              <w:rPr>
                <w:noProof/>
                <w:webHidden/>
              </w:rPr>
              <w:fldChar w:fldCharType="separate"/>
            </w:r>
            <w:r w:rsidR="00244E15">
              <w:rPr>
                <w:noProof/>
                <w:webHidden/>
              </w:rPr>
              <w:t>22</w:t>
            </w:r>
            <w:r w:rsidR="00024011">
              <w:rPr>
                <w:noProof/>
                <w:webHidden/>
              </w:rPr>
              <w:fldChar w:fldCharType="end"/>
            </w:r>
          </w:hyperlink>
        </w:p>
        <w:p w14:paraId="60FAF658"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5" w:history="1">
            <w:r w:rsidR="00024011" w:rsidRPr="009D04B2">
              <w:rPr>
                <w:rStyle w:val="Hyperlink"/>
                <w:noProof/>
              </w:rPr>
              <w:t>8.2.1</w:t>
            </w:r>
            <w:r w:rsidR="00024011">
              <w:rPr>
                <w:rFonts w:asciiTheme="minorHAnsi" w:eastAsiaTheme="minorEastAsia" w:hAnsiTheme="minorHAnsi" w:cstheme="minorBidi"/>
                <w:noProof/>
                <w:sz w:val="22"/>
                <w:szCs w:val="22"/>
              </w:rPr>
              <w:tab/>
            </w:r>
            <w:r w:rsidR="00024011" w:rsidRPr="009D04B2">
              <w:rPr>
                <w:rStyle w:val="Hyperlink"/>
                <w:noProof/>
              </w:rPr>
              <w:t>ODE Data Message</w:t>
            </w:r>
            <w:r w:rsidR="00024011">
              <w:rPr>
                <w:noProof/>
                <w:webHidden/>
              </w:rPr>
              <w:tab/>
            </w:r>
            <w:r w:rsidR="00024011">
              <w:rPr>
                <w:noProof/>
                <w:webHidden/>
              </w:rPr>
              <w:fldChar w:fldCharType="begin"/>
            </w:r>
            <w:r w:rsidR="00024011">
              <w:rPr>
                <w:noProof/>
                <w:webHidden/>
              </w:rPr>
              <w:instrText xml:space="preserve"> PAGEREF _Toc472071705 \h </w:instrText>
            </w:r>
            <w:r w:rsidR="00024011">
              <w:rPr>
                <w:noProof/>
                <w:webHidden/>
              </w:rPr>
            </w:r>
            <w:r w:rsidR="00024011">
              <w:rPr>
                <w:noProof/>
                <w:webHidden/>
              </w:rPr>
              <w:fldChar w:fldCharType="separate"/>
            </w:r>
            <w:r w:rsidR="00244E15">
              <w:rPr>
                <w:noProof/>
                <w:webHidden/>
              </w:rPr>
              <w:t>22</w:t>
            </w:r>
            <w:r w:rsidR="00024011">
              <w:rPr>
                <w:noProof/>
                <w:webHidden/>
              </w:rPr>
              <w:fldChar w:fldCharType="end"/>
            </w:r>
          </w:hyperlink>
        </w:p>
        <w:p w14:paraId="16C97A18"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6" w:history="1">
            <w:r w:rsidR="00024011" w:rsidRPr="009D04B2">
              <w:rPr>
                <w:rStyle w:val="Hyperlink"/>
                <w:noProof/>
              </w:rPr>
              <w:t>8.2.2</w:t>
            </w:r>
            <w:r w:rsidR="00024011">
              <w:rPr>
                <w:rFonts w:asciiTheme="minorHAnsi" w:eastAsiaTheme="minorEastAsia" w:hAnsiTheme="minorHAnsi" w:cstheme="minorBidi"/>
                <w:noProof/>
                <w:sz w:val="22"/>
                <w:szCs w:val="22"/>
              </w:rPr>
              <w:tab/>
            </w:r>
            <w:r w:rsidR="00024011" w:rsidRPr="009D04B2">
              <w:rPr>
                <w:rStyle w:val="Hyperlink"/>
                <w:noProof/>
              </w:rPr>
              <w:t>ODE Message Metadata</w:t>
            </w:r>
            <w:r w:rsidR="00024011">
              <w:rPr>
                <w:noProof/>
                <w:webHidden/>
              </w:rPr>
              <w:tab/>
            </w:r>
            <w:r w:rsidR="00024011">
              <w:rPr>
                <w:noProof/>
                <w:webHidden/>
              </w:rPr>
              <w:fldChar w:fldCharType="begin"/>
            </w:r>
            <w:r w:rsidR="00024011">
              <w:rPr>
                <w:noProof/>
                <w:webHidden/>
              </w:rPr>
              <w:instrText xml:space="preserve"> PAGEREF _Toc472071706 \h </w:instrText>
            </w:r>
            <w:r w:rsidR="00024011">
              <w:rPr>
                <w:noProof/>
                <w:webHidden/>
              </w:rPr>
            </w:r>
            <w:r w:rsidR="00024011">
              <w:rPr>
                <w:noProof/>
                <w:webHidden/>
              </w:rPr>
              <w:fldChar w:fldCharType="separate"/>
            </w:r>
            <w:r w:rsidR="00244E15">
              <w:rPr>
                <w:noProof/>
                <w:webHidden/>
              </w:rPr>
              <w:t>23</w:t>
            </w:r>
            <w:r w:rsidR="00024011">
              <w:rPr>
                <w:noProof/>
                <w:webHidden/>
              </w:rPr>
              <w:fldChar w:fldCharType="end"/>
            </w:r>
          </w:hyperlink>
        </w:p>
        <w:p w14:paraId="4A5DA251"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7" w:history="1">
            <w:r w:rsidR="00024011" w:rsidRPr="009D04B2">
              <w:rPr>
                <w:rStyle w:val="Hyperlink"/>
                <w:noProof/>
              </w:rPr>
              <w:t>8.2.3</w:t>
            </w:r>
            <w:r w:rsidR="00024011">
              <w:rPr>
                <w:rFonts w:asciiTheme="minorHAnsi" w:eastAsiaTheme="minorEastAsia" w:hAnsiTheme="minorHAnsi" w:cstheme="minorBidi"/>
                <w:noProof/>
                <w:sz w:val="22"/>
                <w:szCs w:val="22"/>
              </w:rPr>
              <w:tab/>
            </w:r>
            <w:r w:rsidR="00024011" w:rsidRPr="009D04B2">
              <w:rPr>
                <w:rStyle w:val="Hyperlink"/>
                <w:noProof/>
              </w:rPr>
              <w:t>ODE Payload Violation</w:t>
            </w:r>
            <w:r w:rsidR="00024011">
              <w:rPr>
                <w:noProof/>
                <w:webHidden/>
              </w:rPr>
              <w:tab/>
            </w:r>
            <w:r w:rsidR="00024011">
              <w:rPr>
                <w:noProof/>
                <w:webHidden/>
              </w:rPr>
              <w:fldChar w:fldCharType="begin"/>
            </w:r>
            <w:r w:rsidR="00024011">
              <w:rPr>
                <w:noProof/>
                <w:webHidden/>
              </w:rPr>
              <w:instrText xml:space="preserve"> PAGEREF _Toc472071707 \h </w:instrText>
            </w:r>
            <w:r w:rsidR="00024011">
              <w:rPr>
                <w:noProof/>
                <w:webHidden/>
              </w:rPr>
            </w:r>
            <w:r w:rsidR="00024011">
              <w:rPr>
                <w:noProof/>
                <w:webHidden/>
              </w:rPr>
              <w:fldChar w:fldCharType="separate"/>
            </w:r>
            <w:r w:rsidR="00244E15">
              <w:rPr>
                <w:noProof/>
                <w:webHidden/>
              </w:rPr>
              <w:t>24</w:t>
            </w:r>
            <w:r w:rsidR="00024011">
              <w:rPr>
                <w:noProof/>
                <w:webHidden/>
              </w:rPr>
              <w:fldChar w:fldCharType="end"/>
            </w:r>
          </w:hyperlink>
        </w:p>
        <w:p w14:paraId="0528CEBA"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8" w:history="1">
            <w:r w:rsidR="00024011" w:rsidRPr="009D04B2">
              <w:rPr>
                <w:rStyle w:val="Hyperlink"/>
                <w:noProof/>
              </w:rPr>
              <w:t>8.2.4</w:t>
            </w:r>
            <w:r w:rsidR="00024011">
              <w:rPr>
                <w:rFonts w:asciiTheme="minorHAnsi" w:eastAsiaTheme="minorEastAsia" w:hAnsiTheme="minorHAnsi" w:cstheme="minorBidi"/>
                <w:noProof/>
                <w:sz w:val="22"/>
                <w:szCs w:val="22"/>
              </w:rPr>
              <w:tab/>
            </w:r>
            <w:r w:rsidR="00024011" w:rsidRPr="009D04B2">
              <w:rPr>
                <w:rStyle w:val="Hyperlink"/>
                <w:noProof/>
              </w:rPr>
              <w:t>ODE GET TOKEN Response</w:t>
            </w:r>
            <w:r w:rsidR="00024011">
              <w:rPr>
                <w:noProof/>
                <w:webHidden/>
              </w:rPr>
              <w:tab/>
            </w:r>
            <w:r w:rsidR="00024011">
              <w:rPr>
                <w:noProof/>
                <w:webHidden/>
              </w:rPr>
              <w:fldChar w:fldCharType="begin"/>
            </w:r>
            <w:r w:rsidR="00024011">
              <w:rPr>
                <w:noProof/>
                <w:webHidden/>
              </w:rPr>
              <w:instrText xml:space="preserve"> PAGEREF _Toc472071708 \h </w:instrText>
            </w:r>
            <w:r w:rsidR="00024011">
              <w:rPr>
                <w:noProof/>
                <w:webHidden/>
              </w:rPr>
            </w:r>
            <w:r w:rsidR="00024011">
              <w:rPr>
                <w:noProof/>
                <w:webHidden/>
              </w:rPr>
              <w:fldChar w:fldCharType="separate"/>
            </w:r>
            <w:r w:rsidR="00244E15">
              <w:rPr>
                <w:noProof/>
                <w:webHidden/>
              </w:rPr>
              <w:t>24</w:t>
            </w:r>
            <w:r w:rsidR="00024011">
              <w:rPr>
                <w:noProof/>
                <w:webHidden/>
              </w:rPr>
              <w:fldChar w:fldCharType="end"/>
            </w:r>
          </w:hyperlink>
        </w:p>
        <w:p w14:paraId="098F6C1F"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09" w:history="1">
            <w:r w:rsidR="00024011" w:rsidRPr="009D04B2">
              <w:rPr>
                <w:rStyle w:val="Hyperlink"/>
                <w:noProof/>
              </w:rPr>
              <w:t>8.2.5</w:t>
            </w:r>
            <w:r w:rsidR="00024011">
              <w:rPr>
                <w:rFonts w:asciiTheme="minorHAnsi" w:eastAsiaTheme="minorEastAsia" w:hAnsiTheme="minorHAnsi" w:cstheme="minorBidi"/>
                <w:noProof/>
                <w:sz w:val="22"/>
                <w:szCs w:val="22"/>
              </w:rPr>
              <w:tab/>
            </w:r>
            <w:r w:rsidR="00024011" w:rsidRPr="009D04B2">
              <w:rPr>
                <w:rStyle w:val="Hyperlink"/>
                <w:noProof/>
              </w:rPr>
              <w:t>ODE Status Message</w:t>
            </w:r>
            <w:r w:rsidR="00024011">
              <w:rPr>
                <w:noProof/>
                <w:webHidden/>
              </w:rPr>
              <w:tab/>
            </w:r>
            <w:r w:rsidR="00024011">
              <w:rPr>
                <w:noProof/>
                <w:webHidden/>
              </w:rPr>
              <w:fldChar w:fldCharType="begin"/>
            </w:r>
            <w:r w:rsidR="00024011">
              <w:rPr>
                <w:noProof/>
                <w:webHidden/>
              </w:rPr>
              <w:instrText xml:space="preserve"> PAGEREF _Toc472071709 \h </w:instrText>
            </w:r>
            <w:r w:rsidR="00024011">
              <w:rPr>
                <w:noProof/>
                <w:webHidden/>
              </w:rPr>
            </w:r>
            <w:r w:rsidR="00024011">
              <w:rPr>
                <w:noProof/>
                <w:webHidden/>
              </w:rPr>
              <w:fldChar w:fldCharType="separate"/>
            </w:r>
            <w:r w:rsidR="00244E15">
              <w:rPr>
                <w:noProof/>
                <w:webHidden/>
              </w:rPr>
              <w:t>25</w:t>
            </w:r>
            <w:r w:rsidR="00024011">
              <w:rPr>
                <w:noProof/>
                <w:webHidden/>
              </w:rPr>
              <w:fldChar w:fldCharType="end"/>
            </w:r>
          </w:hyperlink>
        </w:p>
        <w:p w14:paraId="5E339DBA"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10" w:history="1">
            <w:r w:rsidR="00024011" w:rsidRPr="009D04B2">
              <w:rPr>
                <w:rStyle w:val="Hyperlink"/>
                <w:noProof/>
              </w:rPr>
              <w:t>8.2.6</w:t>
            </w:r>
            <w:r w:rsidR="00024011">
              <w:rPr>
                <w:rFonts w:asciiTheme="minorHAnsi" w:eastAsiaTheme="minorEastAsia" w:hAnsiTheme="minorHAnsi" w:cstheme="minorBidi"/>
                <w:noProof/>
                <w:sz w:val="22"/>
                <w:szCs w:val="22"/>
              </w:rPr>
              <w:tab/>
            </w:r>
            <w:r w:rsidR="00024011" w:rsidRPr="009D04B2">
              <w:rPr>
                <w:rStyle w:val="Hyperlink"/>
                <w:noProof/>
              </w:rPr>
              <w:t>ODE Control Message</w:t>
            </w:r>
            <w:r w:rsidR="00024011">
              <w:rPr>
                <w:noProof/>
                <w:webHidden/>
              </w:rPr>
              <w:tab/>
            </w:r>
            <w:r w:rsidR="00024011">
              <w:rPr>
                <w:noProof/>
                <w:webHidden/>
              </w:rPr>
              <w:fldChar w:fldCharType="begin"/>
            </w:r>
            <w:r w:rsidR="00024011">
              <w:rPr>
                <w:noProof/>
                <w:webHidden/>
              </w:rPr>
              <w:instrText xml:space="preserve"> PAGEREF _Toc472071710 \h </w:instrText>
            </w:r>
            <w:r w:rsidR="00024011">
              <w:rPr>
                <w:noProof/>
                <w:webHidden/>
              </w:rPr>
            </w:r>
            <w:r w:rsidR="00024011">
              <w:rPr>
                <w:noProof/>
                <w:webHidden/>
              </w:rPr>
              <w:fldChar w:fldCharType="separate"/>
            </w:r>
            <w:r w:rsidR="00244E15">
              <w:rPr>
                <w:noProof/>
                <w:webHidden/>
              </w:rPr>
              <w:t>25</w:t>
            </w:r>
            <w:r w:rsidR="00024011">
              <w:rPr>
                <w:noProof/>
                <w:webHidden/>
              </w:rPr>
              <w:fldChar w:fldCharType="end"/>
            </w:r>
          </w:hyperlink>
        </w:p>
        <w:p w14:paraId="7D36D8CF"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11" w:history="1">
            <w:r w:rsidR="00024011" w:rsidRPr="009D04B2">
              <w:rPr>
                <w:rStyle w:val="Hyperlink"/>
                <w:noProof/>
              </w:rPr>
              <w:t>8.2.7</w:t>
            </w:r>
            <w:r w:rsidR="00024011">
              <w:rPr>
                <w:rFonts w:asciiTheme="minorHAnsi" w:eastAsiaTheme="minorEastAsia" w:hAnsiTheme="minorHAnsi" w:cstheme="minorBidi"/>
                <w:noProof/>
                <w:sz w:val="22"/>
                <w:szCs w:val="22"/>
              </w:rPr>
              <w:tab/>
            </w:r>
            <w:r w:rsidR="00024011" w:rsidRPr="009D04B2">
              <w:rPr>
                <w:rStyle w:val="Hyperlink"/>
                <w:noProof/>
              </w:rPr>
              <w:t>ODE Data Message Payload</w:t>
            </w:r>
            <w:r w:rsidR="00024011">
              <w:rPr>
                <w:noProof/>
                <w:webHidden/>
              </w:rPr>
              <w:tab/>
            </w:r>
            <w:r w:rsidR="00024011">
              <w:rPr>
                <w:noProof/>
                <w:webHidden/>
              </w:rPr>
              <w:fldChar w:fldCharType="begin"/>
            </w:r>
            <w:r w:rsidR="00024011">
              <w:rPr>
                <w:noProof/>
                <w:webHidden/>
              </w:rPr>
              <w:instrText xml:space="preserve"> PAGEREF _Toc472071711 \h </w:instrText>
            </w:r>
            <w:r w:rsidR="00024011">
              <w:rPr>
                <w:noProof/>
                <w:webHidden/>
              </w:rPr>
            </w:r>
            <w:r w:rsidR="00024011">
              <w:rPr>
                <w:noProof/>
                <w:webHidden/>
              </w:rPr>
              <w:fldChar w:fldCharType="separate"/>
            </w:r>
            <w:r w:rsidR="00244E15">
              <w:rPr>
                <w:noProof/>
                <w:webHidden/>
              </w:rPr>
              <w:t>26</w:t>
            </w:r>
            <w:r w:rsidR="00024011">
              <w:rPr>
                <w:noProof/>
                <w:webHidden/>
              </w:rPr>
              <w:fldChar w:fldCharType="end"/>
            </w:r>
          </w:hyperlink>
        </w:p>
        <w:p w14:paraId="3C288126" w14:textId="77777777" w:rsidR="00024011" w:rsidRDefault="003819EC">
          <w:pPr>
            <w:pStyle w:val="TOC3"/>
            <w:tabs>
              <w:tab w:val="left" w:pos="1440"/>
              <w:tab w:val="right" w:leader="dot" w:pos="9350"/>
            </w:tabs>
            <w:rPr>
              <w:rFonts w:asciiTheme="minorHAnsi" w:eastAsiaTheme="minorEastAsia" w:hAnsiTheme="minorHAnsi" w:cstheme="minorBidi"/>
              <w:noProof/>
              <w:sz w:val="22"/>
              <w:szCs w:val="22"/>
            </w:rPr>
          </w:pPr>
          <w:hyperlink w:anchor="_Toc472071712" w:history="1">
            <w:r w:rsidR="00024011" w:rsidRPr="009D04B2">
              <w:rPr>
                <w:rStyle w:val="Hyperlink"/>
                <w:noProof/>
              </w:rPr>
              <w:t>8.2.8</w:t>
            </w:r>
            <w:r w:rsidR="00024011">
              <w:rPr>
                <w:rFonts w:asciiTheme="minorHAnsi" w:eastAsiaTheme="minorEastAsia" w:hAnsiTheme="minorHAnsi" w:cstheme="minorBidi"/>
                <w:noProof/>
                <w:sz w:val="22"/>
                <w:szCs w:val="22"/>
              </w:rPr>
              <w:tab/>
            </w:r>
            <w:r w:rsidR="00024011" w:rsidRPr="009D04B2">
              <w:rPr>
                <w:rStyle w:val="Hyperlink"/>
                <w:noProof/>
              </w:rPr>
              <w:t>ODE Data Message Supporting Data Structures</w:t>
            </w:r>
            <w:r w:rsidR="00024011">
              <w:rPr>
                <w:noProof/>
                <w:webHidden/>
              </w:rPr>
              <w:tab/>
            </w:r>
            <w:r w:rsidR="00024011">
              <w:rPr>
                <w:noProof/>
                <w:webHidden/>
              </w:rPr>
              <w:fldChar w:fldCharType="begin"/>
            </w:r>
            <w:r w:rsidR="00024011">
              <w:rPr>
                <w:noProof/>
                <w:webHidden/>
              </w:rPr>
              <w:instrText xml:space="preserve"> PAGEREF _Toc472071712 \h </w:instrText>
            </w:r>
            <w:r w:rsidR="00024011">
              <w:rPr>
                <w:noProof/>
                <w:webHidden/>
              </w:rPr>
            </w:r>
            <w:r w:rsidR="00024011">
              <w:rPr>
                <w:noProof/>
                <w:webHidden/>
              </w:rPr>
              <w:fldChar w:fldCharType="separate"/>
            </w:r>
            <w:r w:rsidR="00244E15">
              <w:rPr>
                <w:noProof/>
                <w:webHidden/>
              </w:rPr>
              <w:t>27</w:t>
            </w:r>
            <w:r w:rsidR="00024011">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2071675"/>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2071676"/>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bookmarkStart w:id="4" w:name="_Toc472071677"/>
      <w:bookmarkStart w:id="5" w:name="_GoBack"/>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bookmarkEnd w:id="5"/>
    <w:p w14:paraId="47CB2BFF" w14:textId="4DDDEE35" w:rsidR="00F65242" w:rsidRPr="000E1350" w:rsidRDefault="00D83260" w:rsidP="00D359EF">
      <w:pPr>
        <w:pStyle w:val="Heading1"/>
      </w:pPr>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lastRenderedPageBreak/>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6" w:name="_Toc472071678"/>
      <w:r>
        <w:t xml:space="preserve">System </w:t>
      </w:r>
      <w:r w:rsidR="00D83260">
        <w:t>Overview</w:t>
      </w:r>
      <w:bookmarkEnd w:id="6"/>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7"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5pt;height:267.7pt" o:ole="">
            <v:imagedata r:id="rId22" o:title=""/>
          </v:shape>
          <o:OLEObject Type="Embed" ProgID="Visio.Drawing.15" ShapeID="_x0000_i1025" DrawAspect="Content" ObjectID="_1546198569" r:id="rId23"/>
        </w:object>
      </w:r>
    </w:p>
    <w:p w14:paraId="767F147D" w14:textId="762851B2" w:rsidR="00453261" w:rsidRDefault="00453261" w:rsidP="00B473AE">
      <w:pPr>
        <w:pStyle w:val="Caption"/>
        <w:jc w:val="center"/>
      </w:pPr>
      <w:bookmarkStart w:id="8" w:name="_Ref470259075"/>
      <w:bookmarkStart w:id="9" w:name="_Ref470259081"/>
      <w:r>
        <w:t xml:space="preserve">Figure </w:t>
      </w:r>
      <w:fldSimple w:instr=" SEQ Figure \* ARABIC ">
        <w:r w:rsidR="00244E15">
          <w:rPr>
            <w:noProof/>
          </w:rPr>
          <w:t>1</w:t>
        </w:r>
      </w:fldSimple>
      <w:bookmarkEnd w:id="8"/>
      <w:r>
        <w:t xml:space="preserve"> - ODE System Data Producers and Consumers</w:t>
      </w:r>
      <w:bookmarkEnd w:id="9"/>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0" w:name="_Toc462052213"/>
      <w:bookmarkStart w:id="11" w:name="_Toc472071679"/>
      <w:r w:rsidRPr="00116242">
        <w:t>Audience</w:t>
      </w:r>
      <w:bookmarkEnd w:id="10"/>
      <w:bookmarkEnd w:id="11"/>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2" w:name="_Toc462052214"/>
      <w:bookmarkStart w:id="13" w:name="_Toc472071680"/>
      <w:r w:rsidRPr="00116242">
        <w:t>Glossary</w:t>
      </w:r>
      <w:bookmarkEnd w:id="12"/>
      <w:bookmarkEnd w:id="13"/>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4" w:name="_Toc462052215"/>
      <w:bookmarkStart w:id="15" w:name="_Toc472071681"/>
      <w:r>
        <w:t xml:space="preserve">ODE </w:t>
      </w:r>
      <w:r w:rsidRPr="008F6528">
        <w:t>DEVELOPMENT ENVIRONMENT</w:t>
      </w:r>
      <w:bookmarkEnd w:id="14"/>
      <w:bookmarkEnd w:id="15"/>
    </w:p>
    <w:p w14:paraId="667C5AFA" w14:textId="52EF58AC" w:rsidR="00C26C45" w:rsidRPr="006222B8" w:rsidRDefault="00C26C45" w:rsidP="00C26C45">
      <w:pPr>
        <w:pStyle w:val="Heading2"/>
      </w:pPr>
      <w:bookmarkStart w:id="16" w:name="_Toc462052216"/>
      <w:bookmarkStart w:id="17" w:name="_Toc472071682"/>
      <w:r>
        <w:t>J</w:t>
      </w:r>
      <w:r w:rsidRPr="002F7470">
        <w:t>ava Development Tools</w:t>
      </w:r>
      <w:bookmarkEnd w:id="16"/>
      <w:bookmarkEnd w:id="17"/>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8" w:name="_Toc462052217"/>
      <w:bookmarkStart w:id="19" w:name="_Toc472071683"/>
      <w:r w:rsidRPr="00176E93">
        <w:t>Java</w:t>
      </w:r>
      <w:bookmarkEnd w:id="18"/>
      <w:bookmarkEnd w:id="19"/>
    </w:p>
    <w:p w14:paraId="6875E589" w14:textId="77777777" w:rsidR="00C26C45" w:rsidRDefault="00C26C45" w:rsidP="00C26C45">
      <w:r>
        <w:t>Install Java Development Kit (JDK) 1.8</w:t>
      </w:r>
    </w:p>
    <w:p w14:paraId="0DF3A6FE" w14:textId="77777777" w:rsidR="00C26C45" w:rsidRDefault="003819EC"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0" w:name="_Toc462052218"/>
      <w:bookmarkStart w:id="21" w:name="_Toc472071684"/>
      <w:r w:rsidRPr="00176E93">
        <w:t>Eclipse IDE</w:t>
      </w:r>
      <w:bookmarkEnd w:id="20"/>
      <w:bookmarkEnd w:id="21"/>
    </w:p>
    <w:p w14:paraId="3684579F" w14:textId="77777777" w:rsidR="00C26C45" w:rsidRDefault="00C26C45" w:rsidP="00C26C45">
      <w:r>
        <w:t xml:space="preserve">Download and install Eclipse. </w:t>
      </w:r>
    </w:p>
    <w:p w14:paraId="0E222FCE" w14:textId="77777777" w:rsidR="00C26C45" w:rsidRDefault="003819EC"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2" w:name="_Toc462052219"/>
      <w:bookmarkStart w:id="23" w:name="_Toc472071685"/>
      <w:r>
        <w:t>M</w:t>
      </w:r>
      <w:r w:rsidRPr="00176E93">
        <w:t>aven</w:t>
      </w:r>
      <w:bookmarkEnd w:id="22"/>
      <w:bookmarkEnd w:id="23"/>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4" w:name="_Toc462052236"/>
      <w:bookmarkStart w:id="25" w:name="_Toc472071686"/>
      <w:r>
        <w:t>Git</w:t>
      </w:r>
      <w:r w:rsidR="00C26C45" w:rsidRPr="00D76B4F">
        <w:t xml:space="preserve"> Version Control</w:t>
      </w:r>
      <w:bookmarkEnd w:id="24"/>
      <w:bookmarkEnd w:id="25"/>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6" w:name="_Toc462052238"/>
      <w:bookmarkStart w:id="27" w:name="_Toc472071687"/>
      <w:r w:rsidRPr="003213A4">
        <w:t>Build</w:t>
      </w:r>
      <w:r w:rsidR="00ED0E13">
        <w:t>ing</w:t>
      </w:r>
      <w:r w:rsidRPr="003213A4">
        <w:t xml:space="preserve"> </w:t>
      </w:r>
      <w:bookmarkEnd w:id="26"/>
      <w:r w:rsidR="00C110E9">
        <w:t xml:space="preserve">ODE </w:t>
      </w:r>
      <w:r w:rsidR="00ED0E13">
        <w:t>Software Artifacts</w:t>
      </w:r>
      <w:bookmarkEnd w:id="27"/>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8" w:name="_Toc472071688"/>
      <w:r>
        <w:t xml:space="preserve">Open-Source </w:t>
      </w:r>
      <w:r w:rsidR="007038D0">
        <w:t>Repository</w:t>
      </w:r>
      <w:bookmarkEnd w:id="28"/>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9" w:name="_Toc472071689"/>
      <w:r>
        <w:t>Pr</w:t>
      </w:r>
      <w:r w:rsidR="00284505">
        <w:t>ivate Repository</w:t>
      </w:r>
      <w:bookmarkEnd w:id="29"/>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30" w:name="_Toc462052239"/>
      <w:bookmarkStart w:id="31" w:name="_Ref471486364"/>
      <w:bookmarkStart w:id="32" w:name="_Ref471486373"/>
      <w:bookmarkStart w:id="33" w:name="_Toc462052247"/>
      <w:r>
        <w:t xml:space="preserve">ASN.1 </w:t>
      </w:r>
      <w:r w:rsidRPr="003213A4">
        <w:t>Java API</w:t>
      </w:r>
      <w:bookmarkEnd w:id="30"/>
      <w:bookmarkEnd w:id="31"/>
      <w:bookmarkEnd w:id="32"/>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4" w:name="_Toc462052243"/>
      <w:r w:rsidRPr="00211532">
        <w:t>Build</w:t>
      </w:r>
      <w:r w:rsidR="00671FAC">
        <w:t xml:space="preserve"> and Deploy</w:t>
      </w:r>
      <w:r w:rsidRPr="00211532">
        <w:t xml:space="preserve"> Procedure</w:t>
      </w:r>
      <w:bookmarkEnd w:id="34"/>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5" w:name="_Toc462052259"/>
      <w:bookmarkStart w:id="36" w:name="_Toc472071690"/>
      <w:bookmarkEnd w:id="33"/>
      <w:r>
        <w:t xml:space="preserve">ODE </w:t>
      </w:r>
      <w:bookmarkEnd w:id="35"/>
      <w:r>
        <w:t>Application Properties</w:t>
      </w:r>
      <w:bookmarkEnd w:id="36"/>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2858"/>
        <w:gridCol w:w="2897"/>
        <w:gridCol w:w="3690"/>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1ABE303D" w:rsidR="0011797A" w:rsidRPr="00B900E1" w:rsidRDefault="0011797A" w:rsidP="00CB08F3">
            <w:pPr>
              <w:rPr>
                <w:b w:val="0"/>
              </w:rPr>
            </w:pPr>
            <w:r w:rsidRPr="00780835">
              <w:rPr>
                <w:b w:val="0"/>
              </w:rPr>
              <w:t>ode.uploadLocation</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77C16182"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bl>
    <w:p w14:paraId="4F86D4BF" w14:textId="77777777" w:rsidR="00D1087D" w:rsidRDefault="00D1087D" w:rsidP="00C26C45"/>
    <w:p w14:paraId="2D16FBD5" w14:textId="1893FCFF" w:rsidR="00D1087D" w:rsidRDefault="00D1087D" w:rsidP="00D1087D">
      <w:pPr>
        <w:pStyle w:val="Heading3"/>
      </w:pPr>
      <w:bookmarkStart w:id="37" w:name="_Toc472071691"/>
      <w:r>
        <w:t>ODE Log</w:t>
      </w:r>
      <w:r w:rsidR="00316B55">
        <w:t>ging</w:t>
      </w:r>
      <w:r>
        <w:t xml:space="preserve"> Properties</w:t>
      </w:r>
      <w:bookmarkEnd w:id="37"/>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8" w:name="_Toc462052285"/>
      <w:bookmarkStart w:id="39" w:name="_Toc472071692"/>
      <w:r>
        <w:t>ODE</w:t>
      </w:r>
      <w:r w:rsidR="00C26C45" w:rsidRPr="001E40C7">
        <w:t xml:space="preserve"> INTERFACES</w:t>
      </w:r>
      <w:bookmarkEnd w:id="38"/>
      <w:bookmarkEnd w:id="39"/>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40" w:name="_Ref471804194"/>
      <w:bookmarkStart w:id="41" w:name="_Toc472071693"/>
      <w:r>
        <w:t>File Co</w:t>
      </w:r>
      <w:r w:rsidR="0060433B">
        <w:t>py Data Deposit</w:t>
      </w:r>
      <w:bookmarkEnd w:id="40"/>
      <w:bookmarkEnd w:id="41"/>
    </w:p>
    <w:p w14:paraId="67568B75" w14:textId="3B1F9BB2" w:rsidR="0060433B" w:rsidRPr="0060433B" w:rsidRDefault="0060433B" w:rsidP="0060433B">
      <w:r>
        <w:t>The File copy method is achieved by providing a configurable location on a shared file system where field devices will be able to deposit their data files and log files for processing. The upload location is specified by the application property ode.uploadLocation.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2" w:name="_Toc462052286"/>
      <w:bookmarkStart w:id="43" w:name="_Ref471803834"/>
      <w:r>
        <w:t xml:space="preserve">Once the ODE processes the received file, it moves it to the “backup” sub-directory under the </w:t>
      </w:r>
      <w:r w:rsidR="0072176B">
        <w:t>“</w:t>
      </w:r>
      <w:r w:rsidRPr="0072176B">
        <w:rPr>
          <w:i/>
        </w:rPr>
        <w:t>uploads</w:t>
      </w:r>
      <w:r w:rsidR="0072176B">
        <w:t>”</w:t>
      </w:r>
      <w:r>
        <w:t xml:space="preserve"> directory. The backed up file is renamed with a timestamp in milliseconds.</w:t>
      </w:r>
    </w:p>
    <w:p w14:paraId="6047B379" w14:textId="59F484D5" w:rsidR="00C26C45" w:rsidRDefault="00C26C45" w:rsidP="00A55F58">
      <w:pPr>
        <w:pStyle w:val="Heading2"/>
      </w:pPr>
      <w:bookmarkStart w:id="44" w:name="_Toc472071694"/>
      <w:r w:rsidRPr="001E40C7">
        <w:t xml:space="preserve">ODE </w:t>
      </w:r>
      <w:r w:rsidR="00ED0E13">
        <w:t>Admin</w:t>
      </w:r>
      <w:r w:rsidRPr="001E40C7">
        <w:t xml:space="preserve"> API</w:t>
      </w:r>
      <w:bookmarkEnd w:id="42"/>
      <w:bookmarkEnd w:id="43"/>
      <w:bookmarkEnd w:id="44"/>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functions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5"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6" w:name="_Toc472071695"/>
      <w:bookmarkEnd w:id="45"/>
      <w:r>
        <w:t>Get Security Token</w:t>
      </w:r>
      <w:r w:rsidR="005F7EB4">
        <w:t xml:space="preserve"> (Future)</w:t>
      </w:r>
      <w:bookmarkEnd w:id="46"/>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7" w:name="_Toc441572968"/>
      <w:bookmarkStart w:id="48" w:name="_Toc456253296"/>
      <w:r>
        <w:t xml:space="preserve">Table </w:t>
      </w:r>
      <w:fldSimple w:instr=" SEQ Table \* ARABIC ">
        <w:r w:rsidR="00244E15">
          <w:rPr>
            <w:noProof/>
          </w:rPr>
          <w:t>2</w:t>
        </w:r>
      </w:fldSimple>
      <w:r>
        <w:t xml:space="preserve"> – </w:t>
      </w:r>
      <w:r w:rsidR="000B15A1">
        <w:t>Get Security Token</w:t>
      </w:r>
      <w:bookmarkEnd w:id="47"/>
      <w:bookmarkEnd w:id="48"/>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9" w:name="_Toc472071696"/>
      <w:r>
        <w:t>Revoke Security To</w:t>
      </w:r>
      <w:r w:rsidR="000B15A1">
        <w:t>ken</w:t>
      </w:r>
      <w:r w:rsidR="005F7EB4">
        <w:t xml:space="preserve"> (Future)</w:t>
      </w:r>
      <w:bookmarkEnd w:id="49"/>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50" w:name="_Toc441572969"/>
      <w:bookmarkStart w:id="51" w:name="_Toc456253297"/>
      <w:r>
        <w:lastRenderedPageBreak/>
        <w:t xml:space="preserve">Table </w:t>
      </w:r>
      <w:fldSimple w:instr=" SEQ Table \* ARABIC ">
        <w:r w:rsidR="00244E15">
          <w:rPr>
            <w:noProof/>
          </w:rPr>
          <w:t>3</w:t>
        </w:r>
      </w:fldSimple>
      <w:r>
        <w:t xml:space="preserve"> </w:t>
      </w:r>
      <w:r w:rsidR="000B15A1">
        <w:t>–</w:t>
      </w:r>
      <w:r>
        <w:t xml:space="preserve"> </w:t>
      </w:r>
      <w:bookmarkEnd w:id="50"/>
      <w:bookmarkEnd w:id="51"/>
      <w:r w:rsidR="000B15A1">
        <w:t>Revoke a Security Token</w:t>
      </w:r>
      <w:r w:rsidR="00ED0E13">
        <w:t xml:space="preserve"> API</w:t>
      </w:r>
    </w:p>
    <w:p w14:paraId="039DD5F4" w14:textId="38B68BCD" w:rsidR="005F7EB4" w:rsidRDefault="000B15A1" w:rsidP="005F7EB4">
      <w:pPr>
        <w:pStyle w:val="Heading3"/>
      </w:pPr>
      <w:bookmarkStart w:id="52" w:name="_Toc472071697"/>
      <w:r>
        <w:t>Upload BSM File</w:t>
      </w:r>
      <w:bookmarkEnd w:id="5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4B022F49" w:rsidR="005F7EB4" w:rsidRPr="008A6E46" w:rsidRDefault="00DB1DBB" w:rsidP="006B30A2">
            <w:pPr>
              <w:rPr>
                <w:rFonts w:ascii="Courier New" w:hAnsi="Courier New" w:cs="Courier New"/>
              </w:rPr>
            </w:pPr>
            <w:r>
              <w:rPr>
                <w:rFonts w:ascii="Courier New" w:hAnsi="Courier New" w:cs="Courier New"/>
              </w:rPr>
              <w:t>b</w:t>
            </w:r>
            <w:r w:rsidR="000B15A1">
              <w:rPr>
                <w:rFonts w:ascii="Courier New" w:hAnsi="Courier New" w:cs="Courier New"/>
              </w:rPr>
              <w:t>sm/file</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458A7E11" w:rsidR="005F7EB4" w:rsidRPr="008A6E46" w:rsidRDefault="000B15A1" w:rsidP="006B30A2">
                  <w:pPr>
                    <w:rPr>
                      <w:rFonts w:ascii="Courier New" w:hAnsi="Courier New" w:cs="Courier New"/>
                    </w:rPr>
                  </w:pPr>
                  <w:r>
                    <w:rPr>
                      <w:rFonts w:ascii="Courier New" w:hAnsi="Courier New" w:cs="Courier New"/>
                    </w:rPr>
                    <w:t>bin | hex | base64</w:t>
                  </w:r>
                </w:p>
              </w:tc>
              <w:tc>
                <w:tcPr>
                  <w:tcW w:w="3601" w:type="dxa"/>
                </w:tcPr>
                <w:p w14:paraId="75381B72" w14:textId="13CE8427" w:rsidR="005F7EB4" w:rsidRPr="008A6E46" w:rsidRDefault="000B15A1" w:rsidP="006B30A2">
                  <w:pPr>
                    <w:rPr>
                      <w:rFonts w:ascii="Courier New" w:hAnsi="Courier New" w:cs="Courier New"/>
                    </w:rPr>
                  </w:pPr>
                  <w:r>
                    <w:rPr>
                      <w:rFonts w:ascii="Courier New" w:hAnsi="Courier New" w:cs="Courier New"/>
                    </w:rPr>
                    <w:t>The type of data contained in the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4E6D5A99" w14:textId="019420F2" w:rsidR="00C26C45" w:rsidRDefault="00C26C45" w:rsidP="00B05D2B">
      <w:pPr>
        <w:pStyle w:val="Heading2"/>
      </w:pPr>
      <w:bookmarkStart w:id="53" w:name="_Toc462052289"/>
      <w:bookmarkStart w:id="54" w:name="_Ref471804513"/>
      <w:bookmarkStart w:id="55" w:name="_Toc472071698"/>
      <w:r w:rsidRPr="00E35BF2">
        <w:lastRenderedPageBreak/>
        <w:t>ODE Streaming API</w:t>
      </w:r>
      <w:bookmarkEnd w:id="53"/>
      <w:bookmarkEnd w:id="54"/>
      <w:bookmarkEnd w:id="55"/>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6" w:name="_Ref471811829"/>
      <w:bookmarkStart w:id="57" w:name="_Toc472071699"/>
      <w:r>
        <w:t>Direct Kafka Interface</w:t>
      </w:r>
      <w:bookmarkEnd w:id="56"/>
      <w:bookmarkEnd w:id="57"/>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5"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6"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7D40E325" w14:textId="4D43BACE" w:rsidR="00F01B77" w:rsidRDefault="00F01B77" w:rsidP="00F01B77">
      <w:pPr>
        <w:pStyle w:val="Heading3"/>
      </w:pPr>
      <w:bookmarkStart w:id="58" w:name="_Ref471811864"/>
      <w:bookmarkStart w:id="59" w:name="_Toc472071700"/>
      <w:r>
        <w:t>ODE WebSocket Interface</w:t>
      </w:r>
      <w:bookmarkEnd w:id="58"/>
      <w:bookmarkEnd w:id="59"/>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60" w:name="_Toc462052290"/>
      <w:r>
        <w:t>O</w:t>
      </w:r>
      <w:r w:rsidR="00C26C45" w:rsidRPr="00E35BF2">
        <w:t xml:space="preserve">DE </w:t>
      </w:r>
      <w:r w:rsidR="00ED0E13">
        <w:t xml:space="preserve">WebSocket </w:t>
      </w:r>
      <w:r w:rsidR="00C26C45" w:rsidRPr="00E35BF2">
        <w:t>Control Messages</w:t>
      </w:r>
      <w:bookmarkEnd w:id="60"/>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1" w:name="_Toc462052291"/>
      <w:r>
        <w:t>BSM</w:t>
      </w:r>
      <w:r w:rsidR="00C26C45" w:rsidRPr="00E35BF2">
        <w:t xml:space="preserve"> </w:t>
      </w:r>
      <w:r>
        <w:t>WebSocket</w:t>
      </w:r>
      <w:r w:rsidR="00C26C45" w:rsidRPr="00E35BF2">
        <w:t xml:space="preserve"> Subscription </w:t>
      </w:r>
      <w:bookmarkEnd w:id="61"/>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292DDC8A" w14:textId="77777777" w:rsidR="00C26C45" w:rsidRDefault="00C26C45" w:rsidP="00C26C45"/>
    <w:p w14:paraId="5D13A7FE" w14:textId="003A5E8D" w:rsidR="00C26C45" w:rsidRDefault="00C26C45" w:rsidP="00874976">
      <w:pPr>
        <w:pStyle w:val="Heading1"/>
      </w:pPr>
      <w:bookmarkStart w:id="62" w:name="_Toc462052297"/>
      <w:bookmarkStart w:id="63" w:name="_Ref471813967"/>
      <w:bookmarkStart w:id="64" w:name="_Toc472071701"/>
      <w:r w:rsidRPr="00145701">
        <w:t>Schemas</w:t>
      </w:r>
      <w:bookmarkEnd w:id="62"/>
      <w:bookmarkEnd w:id="63"/>
      <w:bookmarkEnd w:id="64"/>
    </w:p>
    <w:p w14:paraId="3CB197F0" w14:textId="1E94AFC3" w:rsidR="00C26C45" w:rsidRDefault="00C26C45" w:rsidP="00C26C45">
      <w:r>
        <w:t xml:space="preserve">The ODE API consists of data “request” and “responses”. Section </w:t>
      </w:r>
      <w:r w:rsidR="00874976">
        <w:fldChar w:fldCharType="begin"/>
      </w:r>
      <w:r w:rsidR="00874976">
        <w:instrText xml:space="preserve"> REF _Ref471728137 \r \h </w:instrText>
      </w:r>
      <w:r w:rsidR="00874976">
        <w:fldChar w:fldCharType="separate"/>
      </w:r>
      <w:r w:rsidR="00244E15">
        <w:t>8.1</w:t>
      </w:r>
      <w:r w:rsidR="00874976">
        <w:fldChar w:fldCharType="end"/>
      </w:r>
      <w:r w:rsidR="00874976">
        <w:t xml:space="preserve"> </w:t>
      </w:r>
      <w:r>
        <w:t xml:space="preserve">specifies the structure of the data contained in the body of a “request”. Section </w:t>
      </w:r>
      <w:r w:rsidR="00874976">
        <w:fldChar w:fldCharType="begin"/>
      </w:r>
      <w:r w:rsidR="00874976">
        <w:instrText xml:space="preserve"> REF _Ref471728323 \r \h </w:instrText>
      </w:r>
      <w:r w:rsidR="00874976">
        <w:fldChar w:fldCharType="separate"/>
      </w:r>
      <w:r w:rsidR="00244E15">
        <w:t>8.2</w:t>
      </w:r>
      <w:r w:rsidR="00874976">
        <w:fldChar w:fldCharType="end"/>
      </w:r>
      <w:r w:rsidR="00874976">
        <w:t xml:space="preserve"> </w:t>
      </w:r>
      <w:r>
        <w:t>specifies the structure of the data contained in the body of the “response” records.</w:t>
      </w:r>
    </w:p>
    <w:p w14:paraId="748D65F2" w14:textId="77777777" w:rsidR="005676A9" w:rsidRPr="00ED0E13" w:rsidRDefault="005676A9" w:rsidP="005676A9">
      <w:r>
        <w:t xml:space="preserve">All ODE request schemas will allow the inclusion of a </w:t>
      </w:r>
      <w:r>
        <w:rPr>
          <w:i/>
        </w:rPr>
        <w:t>version</w:t>
      </w:r>
      <w:r>
        <w:t xml:space="preserve"> data element in the message. If new data elements are added or removed from the schema compared to a previous release of the ODE software, the version number will be incremented. Below is the specification of the </w:t>
      </w:r>
      <w:r>
        <w:rPr>
          <w:i/>
        </w:rPr>
        <w:t xml:space="preserve">version </w:t>
      </w:r>
      <w:r>
        <w:t>element within a request schema.</w:t>
      </w:r>
    </w:p>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5676A9" w:rsidRPr="006E5FF6" w14:paraId="6B89A2B2" w14:textId="77777777" w:rsidTr="004C4D4C">
        <w:trPr>
          <w:trHeight w:val="751"/>
        </w:trPr>
        <w:tc>
          <w:tcPr>
            <w:tcW w:w="1340" w:type="dxa"/>
          </w:tcPr>
          <w:p w14:paraId="6F8CE2D5" w14:textId="77777777" w:rsidR="005676A9" w:rsidRPr="006E5FF6" w:rsidRDefault="005676A9" w:rsidP="004C4D4C">
            <w:pPr>
              <w:rPr>
                <w:b/>
              </w:rPr>
            </w:pPr>
            <w:r w:rsidRPr="006E5FF6">
              <w:rPr>
                <w:b/>
              </w:rPr>
              <w:lastRenderedPageBreak/>
              <w:t>Name</w:t>
            </w:r>
          </w:p>
        </w:tc>
        <w:tc>
          <w:tcPr>
            <w:tcW w:w="2123" w:type="dxa"/>
          </w:tcPr>
          <w:p w14:paraId="0AE6F134" w14:textId="77777777" w:rsidR="005676A9" w:rsidRPr="006E5FF6" w:rsidRDefault="005676A9" w:rsidP="004C4D4C">
            <w:pPr>
              <w:rPr>
                <w:b/>
              </w:rPr>
            </w:pPr>
            <w:r>
              <w:rPr>
                <w:b/>
              </w:rPr>
              <w:t>Required / Optional (R | O)</w:t>
            </w:r>
          </w:p>
        </w:tc>
        <w:tc>
          <w:tcPr>
            <w:tcW w:w="1141" w:type="dxa"/>
          </w:tcPr>
          <w:p w14:paraId="58C01A0D" w14:textId="77777777" w:rsidR="005676A9" w:rsidRPr="006E5FF6" w:rsidRDefault="005676A9" w:rsidP="004C4D4C">
            <w:pPr>
              <w:rPr>
                <w:b/>
              </w:rPr>
            </w:pPr>
            <w:r w:rsidRPr="006E5FF6">
              <w:rPr>
                <w:b/>
              </w:rPr>
              <w:t>Type</w:t>
            </w:r>
          </w:p>
        </w:tc>
        <w:tc>
          <w:tcPr>
            <w:tcW w:w="1628" w:type="dxa"/>
          </w:tcPr>
          <w:p w14:paraId="5CB44D79" w14:textId="77777777" w:rsidR="005676A9" w:rsidRPr="006E5FF6" w:rsidRDefault="005676A9" w:rsidP="004C4D4C">
            <w:pPr>
              <w:rPr>
                <w:b/>
              </w:rPr>
            </w:pPr>
            <w:r w:rsidRPr="006E5FF6">
              <w:rPr>
                <w:b/>
              </w:rPr>
              <w:t>Description</w:t>
            </w:r>
          </w:p>
        </w:tc>
        <w:tc>
          <w:tcPr>
            <w:tcW w:w="1184" w:type="dxa"/>
          </w:tcPr>
          <w:p w14:paraId="0C0CF241" w14:textId="77777777" w:rsidR="005676A9" w:rsidRPr="006E5FF6" w:rsidRDefault="005676A9" w:rsidP="004C4D4C">
            <w:pPr>
              <w:rPr>
                <w:b/>
              </w:rPr>
            </w:pPr>
            <w:r w:rsidRPr="006E5FF6">
              <w:rPr>
                <w:b/>
              </w:rPr>
              <w:t>Units</w:t>
            </w:r>
          </w:p>
        </w:tc>
        <w:tc>
          <w:tcPr>
            <w:tcW w:w="1200" w:type="dxa"/>
          </w:tcPr>
          <w:p w14:paraId="67B64C2D" w14:textId="77777777" w:rsidR="005676A9" w:rsidRPr="006E5FF6" w:rsidRDefault="005676A9" w:rsidP="004C4D4C">
            <w:pPr>
              <w:rPr>
                <w:b/>
              </w:rPr>
            </w:pPr>
            <w:r w:rsidRPr="006E5FF6">
              <w:rPr>
                <w:b/>
              </w:rPr>
              <w:t>Valid Min</w:t>
            </w:r>
          </w:p>
        </w:tc>
        <w:tc>
          <w:tcPr>
            <w:tcW w:w="1306" w:type="dxa"/>
          </w:tcPr>
          <w:p w14:paraId="57954CC3" w14:textId="77777777" w:rsidR="005676A9" w:rsidRPr="006E5FF6" w:rsidRDefault="005676A9" w:rsidP="004C4D4C">
            <w:pPr>
              <w:rPr>
                <w:b/>
              </w:rPr>
            </w:pPr>
            <w:r w:rsidRPr="006E5FF6">
              <w:rPr>
                <w:b/>
              </w:rPr>
              <w:t>Valid Max</w:t>
            </w:r>
          </w:p>
        </w:tc>
        <w:tc>
          <w:tcPr>
            <w:tcW w:w="962" w:type="dxa"/>
          </w:tcPr>
          <w:p w14:paraId="15AEBCB2" w14:textId="77777777" w:rsidR="005676A9" w:rsidRPr="006E5FF6" w:rsidRDefault="005676A9" w:rsidP="004C4D4C">
            <w:pPr>
              <w:rPr>
                <w:b/>
              </w:rPr>
            </w:pPr>
            <w:r>
              <w:rPr>
                <w:b/>
              </w:rPr>
              <w:t>Default</w:t>
            </w:r>
          </w:p>
        </w:tc>
      </w:tr>
      <w:tr w:rsidR="005676A9" w:rsidRPr="00C377BD" w14:paraId="043380F2" w14:textId="77777777" w:rsidTr="004C4D4C">
        <w:trPr>
          <w:trHeight w:val="774"/>
        </w:trPr>
        <w:tc>
          <w:tcPr>
            <w:tcW w:w="1340" w:type="dxa"/>
          </w:tcPr>
          <w:p w14:paraId="1A33830C" w14:textId="77777777" w:rsidR="005676A9" w:rsidRPr="00F26C31" w:rsidRDefault="005676A9" w:rsidP="004C4D4C">
            <w:pPr>
              <w:rPr>
                <w:rFonts w:ascii="Courier New" w:hAnsi="Courier New" w:cs="Courier New"/>
              </w:rPr>
            </w:pPr>
            <w:r>
              <w:rPr>
                <w:rFonts w:ascii="Courier New" w:hAnsi="Courier New" w:cs="Courier New"/>
              </w:rPr>
              <w:t>version</w:t>
            </w:r>
          </w:p>
        </w:tc>
        <w:tc>
          <w:tcPr>
            <w:tcW w:w="2123" w:type="dxa"/>
          </w:tcPr>
          <w:p w14:paraId="45372AEA" w14:textId="77777777" w:rsidR="005676A9" w:rsidRPr="00F26C31" w:rsidRDefault="005676A9" w:rsidP="004C4D4C">
            <w:pPr>
              <w:rPr>
                <w:rFonts w:ascii="Courier New" w:hAnsi="Courier New" w:cs="Courier New"/>
              </w:rPr>
            </w:pPr>
            <w:r>
              <w:rPr>
                <w:rFonts w:ascii="Courier New" w:hAnsi="Courier New" w:cs="Courier New"/>
              </w:rPr>
              <w:t>O</w:t>
            </w:r>
          </w:p>
        </w:tc>
        <w:tc>
          <w:tcPr>
            <w:tcW w:w="1141" w:type="dxa"/>
          </w:tcPr>
          <w:p w14:paraId="70763EC1" w14:textId="77777777" w:rsidR="005676A9" w:rsidRPr="00F26C31" w:rsidRDefault="005676A9" w:rsidP="004C4D4C">
            <w:pPr>
              <w:rPr>
                <w:rFonts w:ascii="Courier New" w:hAnsi="Courier New" w:cs="Courier New"/>
              </w:rPr>
            </w:pPr>
            <w:r>
              <w:rPr>
                <w:rFonts w:ascii="Courier New" w:hAnsi="Courier New" w:cs="Courier New"/>
              </w:rPr>
              <w:t>Integer</w:t>
            </w:r>
          </w:p>
        </w:tc>
        <w:tc>
          <w:tcPr>
            <w:tcW w:w="1628" w:type="dxa"/>
          </w:tcPr>
          <w:p w14:paraId="03525399" w14:textId="77777777" w:rsidR="005676A9" w:rsidRPr="00C377BD" w:rsidRDefault="005676A9" w:rsidP="004C4D4C">
            <w:r>
              <w:t xml:space="preserve">The version number for this schema. </w:t>
            </w:r>
          </w:p>
        </w:tc>
        <w:tc>
          <w:tcPr>
            <w:tcW w:w="1184" w:type="dxa"/>
          </w:tcPr>
          <w:p w14:paraId="085DD433" w14:textId="77777777" w:rsidR="005676A9" w:rsidRPr="00C377BD" w:rsidRDefault="005676A9" w:rsidP="004C4D4C">
            <w:r>
              <w:t>N/A</w:t>
            </w:r>
          </w:p>
        </w:tc>
        <w:tc>
          <w:tcPr>
            <w:tcW w:w="1200" w:type="dxa"/>
          </w:tcPr>
          <w:p w14:paraId="12A2642D" w14:textId="77777777" w:rsidR="005676A9" w:rsidRPr="009C1A82" w:rsidRDefault="005676A9" w:rsidP="004C4D4C">
            <w:r>
              <w:t>0 (latest)</w:t>
            </w:r>
          </w:p>
        </w:tc>
        <w:tc>
          <w:tcPr>
            <w:tcW w:w="1306" w:type="dxa"/>
          </w:tcPr>
          <w:p w14:paraId="7AE9CCEE" w14:textId="77777777" w:rsidR="005676A9" w:rsidRPr="009C1A82" w:rsidRDefault="005676A9" w:rsidP="004C4D4C">
            <w:r>
              <w:t>MAX INT</w:t>
            </w:r>
          </w:p>
        </w:tc>
        <w:tc>
          <w:tcPr>
            <w:tcW w:w="962" w:type="dxa"/>
          </w:tcPr>
          <w:p w14:paraId="7667B910" w14:textId="77777777" w:rsidR="005676A9" w:rsidRPr="0026390E" w:rsidRDefault="005676A9" w:rsidP="004C4D4C">
            <w:r>
              <w:t>0</w:t>
            </w:r>
          </w:p>
        </w:tc>
      </w:tr>
    </w:tbl>
    <w:p w14:paraId="46E66735" w14:textId="77777777" w:rsidR="005676A9" w:rsidRDefault="005676A9" w:rsidP="005676A9"/>
    <w:p w14:paraId="101224F0" w14:textId="77777777" w:rsidR="005676A9" w:rsidRDefault="005676A9" w:rsidP="005676A9">
      <w:r>
        <w:t xml:space="preserve">All ODE data response schemas will include a </w:t>
      </w:r>
      <w:r>
        <w:rPr>
          <w:i/>
        </w:rPr>
        <w:t>version</w:t>
      </w:r>
      <w:r>
        <w:t xml:space="preserve"> data element in the message. If new data elements are added or removed from the schema compared to a previous release of the ODE software, the version number will be incremented. . Below is the specification of the </w:t>
      </w:r>
      <w:r>
        <w:rPr>
          <w:i/>
        </w:rPr>
        <w:t xml:space="preserve">version </w:t>
      </w:r>
      <w:r>
        <w:t>element within a data response schema.</w:t>
      </w:r>
    </w:p>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5676A9" w:rsidRPr="006E5FF6" w14:paraId="008B1588" w14:textId="77777777" w:rsidTr="004C4D4C">
        <w:trPr>
          <w:trHeight w:val="751"/>
        </w:trPr>
        <w:tc>
          <w:tcPr>
            <w:tcW w:w="1340" w:type="dxa"/>
          </w:tcPr>
          <w:p w14:paraId="231FC602" w14:textId="77777777" w:rsidR="005676A9" w:rsidRPr="006E5FF6" w:rsidRDefault="005676A9" w:rsidP="004C4D4C">
            <w:pPr>
              <w:rPr>
                <w:b/>
              </w:rPr>
            </w:pPr>
            <w:r w:rsidRPr="006E5FF6">
              <w:rPr>
                <w:b/>
              </w:rPr>
              <w:t>Name</w:t>
            </w:r>
          </w:p>
        </w:tc>
        <w:tc>
          <w:tcPr>
            <w:tcW w:w="2123" w:type="dxa"/>
          </w:tcPr>
          <w:p w14:paraId="14FC04C2" w14:textId="77777777" w:rsidR="005676A9" w:rsidRPr="006E5FF6" w:rsidRDefault="005676A9" w:rsidP="004C4D4C">
            <w:pPr>
              <w:rPr>
                <w:b/>
              </w:rPr>
            </w:pPr>
            <w:r>
              <w:rPr>
                <w:b/>
              </w:rPr>
              <w:t>Required / Optional (R | O)</w:t>
            </w:r>
          </w:p>
        </w:tc>
        <w:tc>
          <w:tcPr>
            <w:tcW w:w="1141" w:type="dxa"/>
          </w:tcPr>
          <w:p w14:paraId="234F4BA3" w14:textId="77777777" w:rsidR="005676A9" w:rsidRPr="006E5FF6" w:rsidRDefault="005676A9" w:rsidP="004C4D4C">
            <w:pPr>
              <w:rPr>
                <w:b/>
              </w:rPr>
            </w:pPr>
            <w:r w:rsidRPr="006E5FF6">
              <w:rPr>
                <w:b/>
              </w:rPr>
              <w:t>Type</w:t>
            </w:r>
          </w:p>
        </w:tc>
        <w:tc>
          <w:tcPr>
            <w:tcW w:w="1628" w:type="dxa"/>
          </w:tcPr>
          <w:p w14:paraId="341578CB" w14:textId="77777777" w:rsidR="005676A9" w:rsidRPr="006E5FF6" w:rsidRDefault="005676A9" w:rsidP="004C4D4C">
            <w:pPr>
              <w:rPr>
                <w:b/>
              </w:rPr>
            </w:pPr>
            <w:r w:rsidRPr="006E5FF6">
              <w:rPr>
                <w:b/>
              </w:rPr>
              <w:t>Description</w:t>
            </w:r>
          </w:p>
        </w:tc>
        <w:tc>
          <w:tcPr>
            <w:tcW w:w="1184" w:type="dxa"/>
          </w:tcPr>
          <w:p w14:paraId="36C7CFA6" w14:textId="77777777" w:rsidR="005676A9" w:rsidRPr="006E5FF6" w:rsidRDefault="005676A9" w:rsidP="004C4D4C">
            <w:pPr>
              <w:rPr>
                <w:b/>
              </w:rPr>
            </w:pPr>
            <w:r w:rsidRPr="006E5FF6">
              <w:rPr>
                <w:b/>
              </w:rPr>
              <w:t>Units</w:t>
            </w:r>
          </w:p>
        </w:tc>
        <w:tc>
          <w:tcPr>
            <w:tcW w:w="1200" w:type="dxa"/>
          </w:tcPr>
          <w:p w14:paraId="2A75ED38" w14:textId="77777777" w:rsidR="005676A9" w:rsidRPr="006E5FF6" w:rsidRDefault="005676A9" w:rsidP="004C4D4C">
            <w:pPr>
              <w:rPr>
                <w:b/>
              </w:rPr>
            </w:pPr>
            <w:r w:rsidRPr="006E5FF6">
              <w:rPr>
                <w:b/>
              </w:rPr>
              <w:t>Valid Min</w:t>
            </w:r>
          </w:p>
        </w:tc>
        <w:tc>
          <w:tcPr>
            <w:tcW w:w="1306" w:type="dxa"/>
          </w:tcPr>
          <w:p w14:paraId="091A55FD" w14:textId="77777777" w:rsidR="005676A9" w:rsidRPr="006E5FF6" w:rsidRDefault="005676A9" w:rsidP="004C4D4C">
            <w:pPr>
              <w:rPr>
                <w:b/>
              </w:rPr>
            </w:pPr>
            <w:r w:rsidRPr="006E5FF6">
              <w:rPr>
                <w:b/>
              </w:rPr>
              <w:t>Valid Max</w:t>
            </w:r>
          </w:p>
        </w:tc>
        <w:tc>
          <w:tcPr>
            <w:tcW w:w="962" w:type="dxa"/>
          </w:tcPr>
          <w:p w14:paraId="526179D1" w14:textId="77777777" w:rsidR="005676A9" w:rsidRPr="006E5FF6" w:rsidRDefault="005676A9" w:rsidP="004C4D4C">
            <w:pPr>
              <w:rPr>
                <w:b/>
              </w:rPr>
            </w:pPr>
            <w:r>
              <w:rPr>
                <w:b/>
              </w:rPr>
              <w:t>Default</w:t>
            </w:r>
          </w:p>
        </w:tc>
      </w:tr>
      <w:tr w:rsidR="005676A9" w:rsidRPr="00C377BD" w14:paraId="0C4110CB" w14:textId="77777777" w:rsidTr="004C4D4C">
        <w:trPr>
          <w:trHeight w:val="774"/>
        </w:trPr>
        <w:tc>
          <w:tcPr>
            <w:tcW w:w="1340" w:type="dxa"/>
          </w:tcPr>
          <w:p w14:paraId="72C5A445" w14:textId="77777777" w:rsidR="005676A9" w:rsidRPr="00F26C31" w:rsidRDefault="005676A9" w:rsidP="004C4D4C">
            <w:pPr>
              <w:rPr>
                <w:rFonts w:ascii="Courier New" w:hAnsi="Courier New" w:cs="Courier New"/>
              </w:rPr>
            </w:pPr>
            <w:r>
              <w:rPr>
                <w:rFonts w:ascii="Courier New" w:hAnsi="Courier New" w:cs="Courier New"/>
              </w:rPr>
              <w:t>version</w:t>
            </w:r>
          </w:p>
        </w:tc>
        <w:tc>
          <w:tcPr>
            <w:tcW w:w="2123" w:type="dxa"/>
          </w:tcPr>
          <w:p w14:paraId="233BEF2B" w14:textId="77777777" w:rsidR="005676A9" w:rsidRPr="00F26C31" w:rsidRDefault="005676A9" w:rsidP="004C4D4C">
            <w:pPr>
              <w:rPr>
                <w:rFonts w:ascii="Courier New" w:hAnsi="Courier New" w:cs="Courier New"/>
              </w:rPr>
            </w:pPr>
            <w:r>
              <w:rPr>
                <w:rFonts w:ascii="Courier New" w:hAnsi="Courier New" w:cs="Courier New"/>
              </w:rPr>
              <w:t>R</w:t>
            </w:r>
          </w:p>
        </w:tc>
        <w:tc>
          <w:tcPr>
            <w:tcW w:w="1141" w:type="dxa"/>
          </w:tcPr>
          <w:p w14:paraId="4D530CA0" w14:textId="77777777" w:rsidR="005676A9" w:rsidRPr="00F26C31" w:rsidRDefault="005676A9" w:rsidP="004C4D4C">
            <w:pPr>
              <w:rPr>
                <w:rFonts w:ascii="Courier New" w:hAnsi="Courier New" w:cs="Courier New"/>
              </w:rPr>
            </w:pPr>
            <w:r>
              <w:rPr>
                <w:rFonts w:ascii="Courier New" w:hAnsi="Courier New" w:cs="Courier New"/>
              </w:rPr>
              <w:t>Integer</w:t>
            </w:r>
          </w:p>
        </w:tc>
        <w:tc>
          <w:tcPr>
            <w:tcW w:w="1628" w:type="dxa"/>
          </w:tcPr>
          <w:p w14:paraId="06184553" w14:textId="77777777" w:rsidR="005676A9" w:rsidRPr="00C377BD" w:rsidRDefault="005676A9" w:rsidP="004C4D4C">
            <w:r>
              <w:t xml:space="preserve">The version number for this schema. </w:t>
            </w:r>
          </w:p>
        </w:tc>
        <w:tc>
          <w:tcPr>
            <w:tcW w:w="1184" w:type="dxa"/>
          </w:tcPr>
          <w:p w14:paraId="6C28238B" w14:textId="77777777" w:rsidR="005676A9" w:rsidRPr="00C377BD" w:rsidRDefault="005676A9" w:rsidP="004C4D4C">
            <w:r>
              <w:t>N/A</w:t>
            </w:r>
          </w:p>
        </w:tc>
        <w:tc>
          <w:tcPr>
            <w:tcW w:w="1200" w:type="dxa"/>
          </w:tcPr>
          <w:p w14:paraId="5AE873A5" w14:textId="77777777" w:rsidR="005676A9" w:rsidRPr="009C1A82" w:rsidRDefault="005676A9" w:rsidP="004C4D4C">
            <w:r>
              <w:t>1</w:t>
            </w:r>
          </w:p>
        </w:tc>
        <w:tc>
          <w:tcPr>
            <w:tcW w:w="1306" w:type="dxa"/>
          </w:tcPr>
          <w:p w14:paraId="22A96D5D" w14:textId="77777777" w:rsidR="005676A9" w:rsidRPr="009C1A82" w:rsidRDefault="005676A9" w:rsidP="004C4D4C">
            <w:r>
              <w:t>MAX INT</w:t>
            </w:r>
          </w:p>
        </w:tc>
        <w:tc>
          <w:tcPr>
            <w:tcW w:w="962" w:type="dxa"/>
          </w:tcPr>
          <w:p w14:paraId="58D55C41" w14:textId="77777777" w:rsidR="005676A9" w:rsidRPr="0026390E" w:rsidRDefault="005676A9" w:rsidP="004C4D4C">
            <w:r>
              <w:t>N/A</w:t>
            </w:r>
          </w:p>
        </w:tc>
      </w:tr>
    </w:tbl>
    <w:p w14:paraId="652A94BF" w14:textId="77777777" w:rsidR="00A524BA" w:rsidRDefault="00A524BA" w:rsidP="005676A9">
      <w:pPr>
        <w:rPr>
          <w:color w:val="FF0000"/>
        </w:rPr>
      </w:pPr>
    </w:p>
    <w:p w14:paraId="4E7834C6" w14:textId="6AAF27AA" w:rsidR="005676A9" w:rsidRPr="00A524BA" w:rsidRDefault="007038D0" w:rsidP="00C26C45">
      <w:pPr>
        <w:rPr>
          <w:color w:val="FF0000"/>
        </w:rPr>
      </w:pPr>
      <w:r>
        <w:rPr>
          <w:color w:val="FF0000"/>
        </w:rPr>
        <w:t>STATUS</w:t>
      </w:r>
      <w:r w:rsidR="005676A9" w:rsidRPr="00ED0E13">
        <w:rPr>
          <w:color w:val="FF0000"/>
        </w:rPr>
        <w:t xml:space="preserve">: </w:t>
      </w:r>
      <w:r w:rsidR="005676A9">
        <w:rPr>
          <w:i/>
          <w:color w:val="FF0000"/>
        </w:rPr>
        <w:t xml:space="preserve">version </w:t>
      </w:r>
      <w:r w:rsidR="005676A9">
        <w:rPr>
          <w:color w:val="FF0000"/>
        </w:rPr>
        <w:t>element has not yet been implemented in the ODE API.</w:t>
      </w:r>
    </w:p>
    <w:p w14:paraId="041EAB5B" w14:textId="64CA934D" w:rsidR="00C26C45" w:rsidRDefault="00C26C45" w:rsidP="00874976">
      <w:pPr>
        <w:pStyle w:val="Heading2"/>
      </w:pPr>
      <w:bookmarkStart w:id="65" w:name="_Toc462052298"/>
      <w:bookmarkStart w:id="66" w:name="_Ref471728137"/>
      <w:bookmarkStart w:id="67" w:name="_Toc472071702"/>
      <w:r w:rsidRPr="00145701">
        <w:t>ODE Request Schemas</w:t>
      </w:r>
      <w:bookmarkEnd w:id="65"/>
      <w:bookmarkEnd w:id="66"/>
      <w:bookmarkEnd w:id="67"/>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8" w:name="_Toc462052299"/>
      <w:bookmarkStart w:id="69" w:name="_Ref471813112"/>
      <w:bookmarkStart w:id="70" w:name="_Toc472071703"/>
      <w:r w:rsidRPr="00145701">
        <w:t>Subscription Data Request</w:t>
      </w:r>
      <w:bookmarkEnd w:id="68"/>
      <w:bookmarkEnd w:id="69"/>
      <w:bookmarkEnd w:id="70"/>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71" w:name="_Toc441572976"/>
      <w:bookmarkStart w:id="72"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71"/>
      <w:bookmarkEnd w:id="72"/>
    </w:p>
    <w:p w14:paraId="2D1696A5" w14:textId="77777777" w:rsidR="00571EF4" w:rsidRPr="00571EF4" w:rsidRDefault="00571EF4" w:rsidP="00571EF4"/>
    <w:p w14:paraId="2169614B" w14:textId="1F871CFD" w:rsidR="00C26C45" w:rsidRDefault="00C26C45" w:rsidP="00874976">
      <w:pPr>
        <w:pStyle w:val="Heading2"/>
      </w:pPr>
      <w:bookmarkStart w:id="73" w:name="_Toc462052303"/>
      <w:bookmarkStart w:id="74" w:name="_Ref471728323"/>
      <w:bookmarkStart w:id="75" w:name="_Toc472071704"/>
      <w:r w:rsidRPr="00145701">
        <w:t xml:space="preserve">ODE </w:t>
      </w:r>
      <w:r w:rsidR="0016253B">
        <w:t>Response</w:t>
      </w:r>
      <w:r w:rsidRPr="00145701">
        <w:t xml:space="preserve"> Schemas</w:t>
      </w:r>
      <w:bookmarkEnd w:id="73"/>
      <w:bookmarkEnd w:id="74"/>
      <w:bookmarkEnd w:id="7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6" w:name="_Toc462052304"/>
      <w:bookmarkStart w:id="77" w:name="_Toc472071705"/>
      <w:r w:rsidRPr="00145701">
        <w:t>ODE Data Message</w:t>
      </w:r>
      <w:bookmarkEnd w:id="76"/>
      <w:bookmarkEnd w:id="7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8" w:name="_Toc441572980"/>
      <w:bookmarkStart w:id="79"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OdeDataMessage</w:t>
      </w:r>
      <w:bookmarkEnd w:id="78"/>
      <w:bookmarkEnd w:id="79"/>
    </w:p>
    <w:p w14:paraId="605835CF" w14:textId="31425BC0" w:rsidR="00C26C45" w:rsidRDefault="00C26C45" w:rsidP="0016253B">
      <w:pPr>
        <w:pStyle w:val="Heading3"/>
      </w:pPr>
      <w:bookmarkStart w:id="80" w:name="_Toc462052305"/>
      <w:bookmarkStart w:id="81" w:name="_Ref471813394"/>
      <w:bookmarkStart w:id="82" w:name="_Toc472071706"/>
      <w:r w:rsidRPr="00284BEB">
        <w:t>ODE Message Metadata</w:t>
      </w:r>
      <w:bookmarkEnd w:id="80"/>
      <w:bookmarkEnd w:id="81"/>
      <w:bookmarkEnd w:id="8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lastRenderedPageBreak/>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3" w:name="_Toc441572981"/>
      <w:bookmarkStart w:id="84" w:name="_Toc456253309"/>
      <w:r>
        <w:t xml:space="preserve">Table </w:t>
      </w:r>
      <w:fldSimple w:instr=" SEQ Table \* ARABIC ">
        <w:r w:rsidR="00244E15">
          <w:rPr>
            <w:noProof/>
          </w:rPr>
          <w:t>7</w:t>
        </w:r>
      </w:fldSimple>
      <w:r>
        <w:t xml:space="preserve"> – OdeMsgMetadata</w:t>
      </w:r>
      <w:bookmarkEnd w:id="83"/>
      <w:bookmarkEnd w:id="84"/>
    </w:p>
    <w:p w14:paraId="6A1AA76C" w14:textId="77777777" w:rsidR="00752CB3" w:rsidRPr="00752CB3" w:rsidRDefault="00752CB3" w:rsidP="00752CB3"/>
    <w:p w14:paraId="1F52559C" w14:textId="72FEAEC3" w:rsidR="00C26C45" w:rsidRDefault="00C26C45" w:rsidP="00A524BA">
      <w:pPr>
        <w:pStyle w:val="Heading3"/>
      </w:pPr>
      <w:bookmarkStart w:id="85" w:name="_ODE_Payload_Violation"/>
      <w:bookmarkStart w:id="86" w:name="_Toc462052306"/>
      <w:bookmarkStart w:id="87" w:name="_Ref471814373"/>
      <w:bookmarkStart w:id="88" w:name="_Toc472071707"/>
      <w:bookmarkEnd w:id="85"/>
      <w:r w:rsidRPr="00284BEB">
        <w:t>ODE Payload Violation</w:t>
      </w:r>
      <w:bookmarkEnd w:id="86"/>
      <w:bookmarkEnd w:id="87"/>
      <w:bookmarkEnd w:id="8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9" w:name="_ODE_Data_Message"/>
      <w:bookmarkStart w:id="90" w:name="_Toc462052308"/>
      <w:bookmarkStart w:id="91" w:name="_Toc472071708"/>
      <w:bookmarkEnd w:id="89"/>
      <w:r w:rsidRPr="00284BEB">
        <w:t xml:space="preserve">ODE </w:t>
      </w:r>
      <w:r w:rsidR="00410F95">
        <w:t>GET TOKEN</w:t>
      </w:r>
      <w:r w:rsidRPr="00284BEB">
        <w:t xml:space="preserve"> Response</w:t>
      </w:r>
      <w:bookmarkEnd w:id="90"/>
      <w:bookmarkEnd w:id="91"/>
    </w:p>
    <w:p w14:paraId="0519CD92" w14:textId="0D34CB49" w:rsidR="00C26C45" w:rsidRPr="00A524BA" w:rsidRDefault="007038D0" w:rsidP="00C26C45">
      <w:pPr>
        <w:rPr>
          <w:color w:val="FF0000"/>
        </w:rPr>
      </w:pPr>
      <w:r>
        <w:rPr>
          <w:color w:val="FF0000"/>
        </w:rPr>
        <w:lastRenderedPageBreak/>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2" w:name="_Toc441572983"/>
      <w:bookmarkStart w:id="93" w:name="_Toc456253311"/>
      <w:r>
        <w:t xml:space="preserve">Table </w:t>
      </w:r>
      <w:fldSimple w:instr=" SEQ Table \* ARABIC ">
        <w:r w:rsidR="00244E15">
          <w:rPr>
            <w:noProof/>
          </w:rPr>
          <w:t>8</w:t>
        </w:r>
      </w:fldSimple>
      <w:r>
        <w:t xml:space="preserve"> - OdeAuthentication</w:t>
      </w:r>
      <w:bookmarkEnd w:id="92"/>
      <w:bookmarkEnd w:id="93"/>
    </w:p>
    <w:p w14:paraId="2C1ABE0C" w14:textId="5290E6E8" w:rsidR="00C26C45" w:rsidRDefault="00C26C45" w:rsidP="0016253B">
      <w:pPr>
        <w:pStyle w:val="Heading3"/>
      </w:pPr>
      <w:bookmarkStart w:id="94" w:name="_Toc462052309"/>
      <w:bookmarkStart w:id="95" w:name="_Toc472071709"/>
      <w:r w:rsidRPr="00284BEB">
        <w:t>ODE Status Message</w:t>
      </w:r>
      <w:bookmarkEnd w:id="94"/>
      <w:bookmarkEnd w:id="9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6" w:name="_Toc441572984"/>
      <w:bookmarkStart w:id="97" w:name="_Toc456253312"/>
      <w:r>
        <w:t xml:space="preserve">Table </w:t>
      </w:r>
      <w:fldSimple w:instr=" SEQ Table \* ARABIC ">
        <w:r w:rsidR="00244E15">
          <w:rPr>
            <w:noProof/>
          </w:rPr>
          <w:t>9</w:t>
        </w:r>
      </w:fldSimple>
      <w:r>
        <w:t xml:space="preserve"> - OdeStatus</w:t>
      </w:r>
      <w:bookmarkEnd w:id="96"/>
      <w:bookmarkEnd w:id="97"/>
    </w:p>
    <w:p w14:paraId="1B2629C5" w14:textId="45791E6C" w:rsidR="00C26C45" w:rsidRDefault="00C26C45" w:rsidP="0016253B">
      <w:pPr>
        <w:pStyle w:val="Heading3"/>
      </w:pPr>
      <w:bookmarkStart w:id="98" w:name="_Toc462052310"/>
      <w:bookmarkStart w:id="99" w:name="_Ref471812176"/>
      <w:bookmarkStart w:id="100" w:name="_Toc472071710"/>
      <w:r w:rsidRPr="00284BEB">
        <w:t>ODE Control Message</w:t>
      </w:r>
      <w:bookmarkEnd w:id="98"/>
      <w:bookmarkEnd w:id="99"/>
      <w:bookmarkEnd w:id="10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lastRenderedPageBreak/>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101" w:name="_Toc441572985"/>
      <w:bookmarkStart w:id="102" w:name="_Toc456253313"/>
      <w:r>
        <w:t xml:space="preserve">Table </w:t>
      </w:r>
      <w:fldSimple w:instr=" SEQ Table \* ARABIC ">
        <w:r w:rsidR="00244E15">
          <w:rPr>
            <w:noProof/>
          </w:rPr>
          <w:t>10</w:t>
        </w:r>
      </w:fldSimple>
      <w:r>
        <w:t xml:space="preserve"> - OdeControlData</w:t>
      </w:r>
      <w:bookmarkEnd w:id="101"/>
      <w:bookmarkEnd w:id="102"/>
    </w:p>
    <w:p w14:paraId="02321E0C" w14:textId="77777777" w:rsidR="00752CB3" w:rsidRDefault="00752CB3" w:rsidP="00752CB3">
      <w:pPr>
        <w:pStyle w:val="Heading3"/>
      </w:pPr>
      <w:bookmarkStart w:id="103" w:name="_ODE_Data_Message_1"/>
      <w:bookmarkStart w:id="104" w:name="_Toc462052307"/>
      <w:bookmarkStart w:id="105" w:name="_Ref471813434"/>
      <w:bookmarkStart w:id="106" w:name="_Toc472071711"/>
      <w:bookmarkStart w:id="107" w:name="_Toc462052316"/>
      <w:bookmarkEnd w:id="103"/>
      <w:r w:rsidRPr="00284BEB">
        <w:t>ODE Data Message Payload</w:t>
      </w:r>
      <w:bookmarkEnd w:id="104"/>
      <w:bookmarkEnd w:id="105"/>
      <w:bookmarkEnd w:id="10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8" w:name="_Toc441572982"/>
      <w:bookmarkStart w:id="109" w:name="_Toc456253310"/>
      <w:r>
        <w:t xml:space="preserve">Table </w:t>
      </w:r>
      <w:fldSimple w:instr=" SEQ Table \* ARABIC ">
        <w:r w:rsidR="00244E15">
          <w:rPr>
            <w:noProof/>
          </w:rPr>
          <w:t>11</w:t>
        </w:r>
      </w:fldSimple>
      <w:r>
        <w:t xml:space="preserve"> – OdeMsgPayload</w:t>
      </w:r>
      <w:bookmarkEnd w:id="108"/>
      <w:bookmarkEnd w:id="109"/>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7"/>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3819EC"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0" w:name="_Toc462052317"/>
      <w:bookmarkStart w:id="111" w:name="_Toc472071712"/>
      <w:r>
        <w:t xml:space="preserve">ODE Data Message </w:t>
      </w:r>
      <w:r w:rsidRPr="009F4DD0">
        <w:t>Supporting Data Structures</w:t>
      </w:r>
      <w:bookmarkEnd w:id="110"/>
      <w:bookmarkEnd w:id="11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2" w:name="_J2735BsmCoreData"/>
      <w:bookmarkStart w:id="113" w:name="_Ref471884029"/>
      <w:bookmarkEnd w:id="112"/>
      <w:r w:rsidRPr="006D1B36">
        <w:t>J2735BsmCoreData</w:t>
      </w:r>
      <w:bookmarkEnd w:id="11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819EC"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3819EC"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819EC"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819EC"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819EC"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4" w:name="_J2735BsmPart2Content"/>
      <w:bookmarkStart w:id="115" w:name="_Ref471884050"/>
      <w:bookmarkEnd w:id="114"/>
      <w:r w:rsidRPr="006D1B36">
        <w:t>J2735BsmPart2Content</w:t>
      </w:r>
      <w:bookmarkEnd w:id="11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819EC"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3819EC"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3819EC"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6" w:name="_5J2735Position3D"/>
      <w:bookmarkStart w:id="117" w:name="_J2735Position3D"/>
      <w:bookmarkStart w:id="118" w:name="_Toc462052335"/>
      <w:bookmarkEnd w:id="116"/>
      <w:bookmarkEnd w:id="117"/>
      <w:r>
        <w:t>J2735</w:t>
      </w:r>
      <w:r w:rsidRPr="006719D6">
        <w:t>Position3D</w:t>
      </w:r>
      <w:bookmarkEnd w:id="11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9" w:name="_Toc456253340"/>
      <w:r>
        <w:t xml:space="preserve">Table </w:t>
      </w:r>
      <w:fldSimple w:instr=" SEQ Table \* ARABIC ">
        <w:r w:rsidR="00244E15">
          <w:rPr>
            <w:noProof/>
          </w:rPr>
          <w:t>12</w:t>
        </w:r>
      </w:fldSimple>
      <w:r>
        <w:t xml:space="preserve"> - </w:t>
      </w:r>
      <w:r w:rsidRPr="00633532">
        <w:t>OdePosition3D</w:t>
      </w:r>
      <w:bookmarkEnd w:id="119"/>
    </w:p>
    <w:p w14:paraId="6449FF60" w14:textId="77777777" w:rsidR="006D1B36" w:rsidRDefault="006D1B36" w:rsidP="000A3293"/>
    <w:p w14:paraId="594931C0" w14:textId="6D7A0BBC" w:rsidR="00BA3CFB" w:rsidRDefault="00BA3CFB" w:rsidP="000A3293">
      <w:pPr>
        <w:pStyle w:val="Heading4"/>
      </w:pPr>
      <w:bookmarkStart w:id="120" w:name="_J2735AccelerationSet4Way"/>
      <w:bookmarkEnd w:id="12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lastRenderedPageBreak/>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1" w:name="_J2735PositionalAccuracy"/>
      <w:bookmarkEnd w:id="12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2" w:name="_J2735TransmissionState"/>
      <w:bookmarkStart w:id="123" w:name="_J2735BrakeSystemStatus"/>
      <w:bookmarkEnd w:id="122"/>
      <w:bookmarkEnd w:id="12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3819EC"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lastRenderedPageBreak/>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4" w:name="_J2735VehicleSize"/>
      <w:bookmarkEnd w:id="12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5" w:name="_J2735BitString"/>
      <w:bookmarkEnd w:id="12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6" w:name="_J2735VehicleSafetyExtensions"/>
      <w:bookmarkEnd w:id="12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819EC"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lastRenderedPageBreak/>
              <w:t>pathHistory</w:t>
            </w:r>
          </w:p>
        </w:tc>
        <w:tc>
          <w:tcPr>
            <w:tcW w:w="3615" w:type="dxa"/>
          </w:tcPr>
          <w:p w14:paraId="5728CDF8" w14:textId="45517161" w:rsidR="00053F27" w:rsidRPr="000D041D" w:rsidRDefault="003819EC"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3819EC"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819EC"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7" w:name="_J2735SpecialVehicleExtensions"/>
      <w:bookmarkEnd w:id="12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3819EC"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819EC"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819EC"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8" w:name="_J2735SupplementalVehicleExtensions"/>
      <w:bookmarkEnd w:id="12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3819EC"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3819EC"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3819EC"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3819EC"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819EC"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819EC"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3819EC"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3819EC"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9" w:name="_J2735PathHistory"/>
      <w:bookmarkEnd w:id="12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3819EC"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3819EC"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0" w:name="_J2735PathPrediction"/>
      <w:bookmarkEnd w:id="13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1" w:name="_J2735EmergencyDetails"/>
      <w:bookmarkEnd w:id="13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819EC"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lastRenderedPageBreak/>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2" w:name="_J2735EventDescription"/>
      <w:bookmarkEnd w:id="132"/>
      <w:r w:rsidRPr="00C219BA">
        <w:lastRenderedPageBreak/>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819EC"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819EC"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3" w:name="_J2735TrailerData"/>
      <w:bookmarkEnd w:id="13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819EC"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4" w:name="_J2735VehicleClassification"/>
      <w:bookmarkEnd w:id="13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35" w:name="_J2735VehicleData"/>
      <w:bookmarkEnd w:id="135"/>
      <w:r w:rsidRPr="0030246B">
        <w:lastRenderedPageBreak/>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6" w:name="_J2735WeatherReport"/>
      <w:bookmarkEnd w:id="13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7" w:name="_J2735WeatherProbe"/>
      <w:bookmarkEnd w:id="13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8" w:name="_J2735ObstacleDetection"/>
      <w:bookmarkEnd w:id="138"/>
      <w:r w:rsidRPr="00E274B6">
        <w:lastRenderedPageBreak/>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9" w:name="_J2735DisabledVehicle"/>
      <w:bookmarkEnd w:id="13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0" w:name="_J2735SpeedProfile"/>
      <w:bookmarkEnd w:id="14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1" w:name="_J2735RTCMPackage"/>
      <w:bookmarkEnd w:id="14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2" w:name="_J2735RegionalContent"/>
      <w:bookmarkEnd w:id="14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3" w:name="_J2735FullPositionVector"/>
      <w:bookmarkEnd w:id="14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4" w:name="_J2735PathHistoryPoint"/>
      <w:bookmarkEnd w:id="14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lastRenderedPageBreak/>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lastRenderedPageBreak/>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5" w:name="_J2735Extent"/>
      <w:bookmarkEnd w:id="14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6" w:name="_J2735PivotPointDescription"/>
      <w:bookmarkEnd w:id="14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7" w:name="_J2735TrailerUnitDescription"/>
      <w:bookmarkEnd w:id="14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lastRenderedPageBreak/>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8" w:name="_Toc441572992"/>
      <w:bookmarkStart w:id="149" w:name="_Toc456253320"/>
      <w:r>
        <w:t xml:space="preserve">Table </w:t>
      </w:r>
      <w:fldSimple w:instr=" SEQ Table \* ARABIC ">
        <w:r w:rsidR="00244E15">
          <w:rPr>
            <w:noProof/>
          </w:rPr>
          <w:t>13</w:t>
        </w:r>
      </w:fldSimple>
      <w:r>
        <w:t xml:space="preserve"> </w:t>
      </w:r>
      <w:r w:rsidR="00410F95">
        <w:t>–</w:t>
      </w:r>
      <w:r>
        <w:t xml:space="preserve"> </w:t>
      </w:r>
      <w:bookmarkEnd w:id="148"/>
      <w:bookmarkEnd w:id="149"/>
      <w:r w:rsidR="00410F95">
        <w:t>BSM Data</w:t>
      </w:r>
    </w:p>
    <w:p w14:paraId="219B2098" w14:textId="7911466A" w:rsidR="00C26C45" w:rsidRDefault="00C26C45" w:rsidP="000A3293">
      <w:pPr>
        <w:pStyle w:val="Heading4"/>
      </w:pPr>
      <w:bookmarkStart w:id="150" w:name="_Toc462052323"/>
      <w:r w:rsidRPr="00961838">
        <w:t>OdeDateTime</w:t>
      </w:r>
      <w:bookmarkEnd w:id="15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51" w:name="_Toc456253327"/>
      <w:r>
        <w:t xml:space="preserve">Table </w:t>
      </w:r>
      <w:fldSimple w:instr=" SEQ Table \* ARABIC ">
        <w:r w:rsidR="00244E15">
          <w:rPr>
            <w:noProof/>
          </w:rPr>
          <w:t>14</w:t>
        </w:r>
      </w:fldSimple>
      <w:r>
        <w:t xml:space="preserve"> - </w:t>
      </w:r>
      <w:r w:rsidRPr="00951B2B">
        <w:t>OdeDateTime</w:t>
      </w:r>
      <w:bookmarkEnd w:id="151"/>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CFF4C" w14:textId="77777777" w:rsidR="00244E15" w:rsidRDefault="00244E15">
      <w:pPr>
        <w:spacing w:after="0" w:line="240" w:lineRule="auto"/>
      </w:pPr>
      <w:r>
        <w:separator/>
      </w:r>
    </w:p>
  </w:endnote>
  <w:endnote w:type="continuationSeparator" w:id="0">
    <w:p w14:paraId="10C0BB29" w14:textId="77777777" w:rsidR="00244E15" w:rsidRDefault="00244E15">
      <w:pPr>
        <w:spacing w:after="0" w:line="240" w:lineRule="auto"/>
      </w:pPr>
      <w:r>
        <w:continuationSeparator/>
      </w:r>
    </w:p>
  </w:endnote>
  <w:endnote w:type="continuationNotice" w:id="1">
    <w:p w14:paraId="358D405B" w14:textId="77777777" w:rsidR="00244E15" w:rsidRDefault="00244E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F487" w14:textId="77777777" w:rsidR="00244E15" w:rsidRDefault="00244E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419726F2" w:rsidR="00244E15" w:rsidRDefault="00244E15"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114833">
      <w:rPr>
        <w:rStyle w:val="PageNumber"/>
        <w:noProof/>
      </w:rPr>
      <w:t>2</w:t>
    </w:r>
    <w:r w:rsidRPr="006A54BE">
      <w:rPr>
        <w:rStyle w:val="PageNumber"/>
        <w:noProof/>
      </w:rPr>
      <w:fldChar w:fldCharType="end"/>
    </w:r>
    <w:r>
      <w:rPr>
        <w:rStyle w:val="PageNumber"/>
      </w:rPr>
      <w:tab/>
      <w:t>October 21,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AECCE" w14:textId="77777777" w:rsidR="00244E15" w:rsidRDefault="00244E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787CECEE" w14:textId="77777777" w:rsidR="00244E15" w:rsidRDefault="00244E15">
        <w:pPr>
          <w:pStyle w:val="Footer"/>
        </w:pPr>
        <w:r>
          <w:fldChar w:fldCharType="begin"/>
        </w:r>
        <w:r>
          <w:instrText xml:space="preserve"> PAGE   \* MERGEFORMAT </w:instrText>
        </w:r>
        <w:r>
          <w:fldChar w:fldCharType="separate"/>
        </w:r>
        <w:r w:rsidR="00114833">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14A2F" w14:textId="77777777" w:rsidR="00244E15" w:rsidRDefault="00244E15">
      <w:pPr>
        <w:spacing w:after="0" w:line="240" w:lineRule="auto"/>
      </w:pPr>
      <w:r>
        <w:separator/>
      </w:r>
    </w:p>
  </w:footnote>
  <w:footnote w:type="continuationSeparator" w:id="0">
    <w:p w14:paraId="3E661E63" w14:textId="77777777" w:rsidR="00244E15" w:rsidRDefault="00244E15">
      <w:pPr>
        <w:spacing w:after="0" w:line="240" w:lineRule="auto"/>
      </w:pPr>
      <w:r>
        <w:continuationSeparator/>
      </w:r>
    </w:p>
  </w:footnote>
  <w:footnote w:type="continuationNotice" w:id="1">
    <w:p w14:paraId="56AFB8AD" w14:textId="77777777" w:rsidR="00244E15" w:rsidRDefault="00244E1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0B033" w14:textId="77777777" w:rsidR="00244E15" w:rsidRDefault="00244E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96BE366" w:rsidR="00244E15" w:rsidRPr="00533512" w:rsidRDefault="00244E15"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Content>
        <w:r>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533512">
      <w:rPr>
        <w:b/>
        <w:color w:val="0070C0"/>
        <w:sz w:val="20"/>
        <w:szCs w:val="20"/>
      </w:rPr>
      <w:t>JPO ODE Open Source Development Tools List</w:t>
    </w:r>
    <w:r w:rsidRPr="00533512">
      <w:rPr>
        <w:b/>
        <w:color w:val="0070C0"/>
        <w:sz w:val="20"/>
        <w:szCs w:val="20"/>
      </w:rPr>
      <w:tab/>
      <w:t xml:space="preserve">Revision 1.0 – October </w:t>
    </w:r>
    <w:r>
      <w:rPr>
        <w:b/>
        <w:color w:val="0070C0"/>
        <w:sz w:val="20"/>
        <w:szCs w:val="20"/>
      </w:rPr>
      <w:t>21</w:t>
    </w:r>
    <w:r w:rsidRPr="00533512">
      <w:rPr>
        <w:b/>
        <w:color w:val="0070C0"/>
        <w:sz w:val="20"/>
        <w:szCs w:val="20"/>
      </w:rPr>
      <w:t xml:space="preserve"> 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12D8A" w14:textId="77777777" w:rsidR="00244E15" w:rsidRDefault="00244E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mid Musavi">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332C3"/>
    <w:rsid w:val="00133FB7"/>
    <w:rsid w:val="001420F5"/>
    <w:rsid w:val="00154D5A"/>
    <w:rsid w:val="0016253B"/>
    <w:rsid w:val="00194DF6"/>
    <w:rsid w:val="001A737A"/>
    <w:rsid w:val="001D32CC"/>
    <w:rsid w:val="001D486A"/>
    <w:rsid w:val="001D5913"/>
    <w:rsid w:val="001F79E4"/>
    <w:rsid w:val="002026AB"/>
    <w:rsid w:val="00213CF4"/>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A14"/>
    <w:rsid w:val="00316B55"/>
    <w:rsid w:val="00325B0F"/>
    <w:rsid w:val="003474DA"/>
    <w:rsid w:val="00354070"/>
    <w:rsid w:val="0035419F"/>
    <w:rsid w:val="003607C6"/>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813084"/>
    <w:rsid w:val="00822CD3"/>
    <w:rsid w:val="00823070"/>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68F1"/>
    <w:rsid w:val="00C219BA"/>
    <w:rsid w:val="00C26513"/>
    <w:rsid w:val="00C26C45"/>
    <w:rsid w:val="00C27C89"/>
    <w:rsid w:val="00C302CB"/>
    <w:rsid w:val="00C30D21"/>
    <w:rsid w:val="00C44578"/>
    <w:rsid w:val="00C448DC"/>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359EF"/>
    <w:rsid w:val="00D47416"/>
    <w:rsid w:val="00D47A97"/>
    <w:rsid w:val="00D5586B"/>
    <w:rsid w:val="00D6316F"/>
    <w:rsid w:val="00D65B32"/>
    <w:rsid w:val="00D6691B"/>
    <w:rsid w:val="00D77660"/>
    <w:rsid w:val="00D83260"/>
    <w:rsid w:val="00D943F1"/>
    <w:rsid w:val="00DA70E5"/>
    <w:rsid w:val="00DB1DB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5684"/>
    <w:rsid w:val="00EB6150"/>
    <w:rsid w:val="00EC1603"/>
    <w:rsid w:val="00EC2F60"/>
    <w:rsid w:val="00ED0E13"/>
    <w:rsid w:val="00EE12D0"/>
    <w:rsid w:val="00F01B77"/>
    <w:rsid w:val="00F175E9"/>
    <w:rsid w:val="00F42024"/>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www.oracle.com/technetwork/java/javase/downloads/jdk8-downloads-2133151.htm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hyperlink" Target="http://tools.ietf.org/html/rfc6455"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usdot-jpo-ode/jpo-ode" TargetMode="External"/><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github.com/usdot-jpo-ode/jpo-ode/issues"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 TargetMode="External"/><Relationship Id="rId32" Type="http://schemas.openxmlformats.org/officeDocument/2006/relationships/hyperlink" Target="http://www.oss.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hyperlink" Target="https://maven.apache.org/" TargetMode="External"/><Relationship Id="rId36" Type="http://schemas.openxmlformats.org/officeDocument/2006/relationships/hyperlink" Target="https://github.com/b/kafka-websocket/blob/master/pom.xml" TargetMode="Externa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www.o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hyperlink" Target="https://eclipse.org" TargetMode="External"/><Relationship Id="rId30" Type="http://schemas.openxmlformats.org/officeDocument/2006/relationships/hyperlink" Target="https://bitbucket.org/usdot-jpo-ode/jpo-ode-private" TargetMode="External"/><Relationship Id="rId35" Type="http://schemas.openxmlformats.org/officeDocument/2006/relationships/hyperlink" Target="https://www.confluent.io/blog/a-comprehensive-open-source-rest-proxy-for-kafka/"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documentManagement/types"/>
    <ds:schemaRef ds:uri="http://purl.org/dc/terms/"/>
    <ds:schemaRef ds:uri="http://purl.org/dc/dcmitype/"/>
    <ds:schemaRef ds:uri="http://schemas.openxmlformats.org/package/2006/metadata/core-properties"/>
    <ds:schemaRef ds:uri="http://schemas.microsoft.com/office/infopath/2007/PartnerControls"/>
    <ds:schemaRef ds:uri="4873beb7-5857-4685-be1f-d57550cc96cc"/>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7C16133B-75E0-4AA1-8C27-FBF987BB9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57</TotalTime>
  <Pages>46</Pages>
  <Words>6531</Words>
  <Characters>37229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Hamid Musavi</cp:lastModifiedBy>
  <cp:revision>6</cp:revision>
  <cp:lastPrinted>2017-01-18T03:07:00Z</cp:lastPrinted>
  <dcterms:created xsi:type="dcterms:W3CDTF">2017-01-18T02:53:00Z</dcterms:created>
  <dcterms:modified xsi:type="dcterms:W3CDTF">2017-01-18T03:50:00Z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